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B1CBF" w14:textId="5A3BE57A" w:rsidR="00092334" w:rsidRPr="00EB6981" w:rsidRDefault="00EB6981" w:rsidP="00EB6981">
      <w:pPr>
        <w:pBdr>
          <w:bottom w:val="single" w:sz="4" w:space="1" w:color="auto"/>
        </w:pBdr>
        <w:rPr>
          <w:b/>
        </w:rPr>
      </w:pPr>
      <w:r w:rsidRPr="00EB6981">
        <w:rPr>
          <w:b/>
        </w:rPr>
        <w:t>Aufgabe „</w:t>
      </w:r>
      <w:r w:rsidRPr="00EB6981">
        <w:rPr>
          <w:b/>
        </w:rPr>
        <w:fldChar w:fldCharType="begin"/>
      </w:r>
      <w:r w:rsidRPr="00EB6981">
        <w:rPr>
          <w:b/>
        </w:rPr>
        <w:instrText xml:space="preserve"> FILENAME   \* MERGEFORMAT </w:instrText>
      </w:r>
      <w:r w:rsidRPr="00EB6981">
        <w:rPr>
          <w:b/>
        </w:rPr>
        <w:fldChar w:fldCharType="separate"/>
      </w:r>
      <w:r w:rsidR="00DE2DE2">
        <w:rPr>
          <w:b/>
          <w:noProof/>
        </w:rPr>
        <w:t>2021_So_FIAE_GA1_BearbeitungsHinweise_DB.docx</w:t>
      </w:r>
      <w:r w:rsidRPr="00EB6981">
        <w:rPr>
          <w:b/>
        </w:rPr>
        <w:fldChar w:fldCharType="end"/>
      </w:r>
      <w:r w:rsidRPr="00EB6981">
        <w:rPr>
          <w:b/>
        </w:rPr>
        <w:t>“</w:t>
      </w:r>
    </w:p>
    <w:p w14:paraId="799AA440" w14:textId="77777777" w:rsidR="00E532CE" w:rsidRDefault="00E532CE" w:rsidP="00E532CE">
      <w:r>
        <w:t xml:space="preserve">Die Handlungsschritte 1 bis 5 beziehen sich auf die folgende Ausgangssituation: </w:t>
      </w:r>
    </w:p>
    <w:p w14:paraId="3C9C156D" w14:textId="77777777" w:rsidR="00E532CE" w:rsidRDefault="00E532CE" w:rsidP="00E532CE">
      <w:r>
        <w:t xml:space="preserve">Der gemeinnützige Verein Helferlein e. V. vermittelt Dienstleistungen von freiwilligen Helfern an hilfesuchende Bürger. Bislang wurden diese Dienstleistungen telefonisch kommuniziert. Nun möchte der Helferlein e. V. die Verwaltung der Dienstleistungen digitalisieren. </w:t>
      </w:r>
    </w:p>
    <w:p w14:paraId="4AEEB8E9" w14:textId="77777777" w:rsidR="00E532CE" w:rsidRDefault="00E532CE" w:rsidP="00E532CE">
      <w:r>
        <w:t xml:space="preserve">Sie sollen vier der folgenden fünf Aufgaben in diesem Projekt erledigen: </w:t>
      </w:r>
    </w:p>
    <w:p w14:paraId="433892F8" w14:textId="77777777" w:rsidR="00E532CE" w:rsidRPr="00DE2DE2" w:rsidRDefault="00E532CE" w:rsidP="00E532CE">
      <w:pPr>
        <w:rPr>
          <w:strike/>
        </w:rPr>
      </w:pPr>
      <w:r w:rsidRPr="00DE2DE2">
        <w:rPr>
          <w:strike/>
        </w:rPr>
        <w:t xml:space="preserve">1. UML-Anwendungsfall-Diagramm entwickeln </w:t>
      </w:r>
    </w:p>
    <w:p w14:paraId="6C6B0324" w14:textId="77777777" w:rsidR="00E532CE" w:rsidRPr="00DE2DE2" w:rsidRDefault="00E532CE" w:rsidP="00E532CE">
      <w:pPr>
        <w:rPr>
          <w:strike/>
        </w:rPr>
      </w:pPr>
      <w:r w:rsidRPr="00DE2DE2">
        <w:rPr>
          <w:strike/>
        </w:rPr>
        <w:t xml:space="preserve">2. Prozedur für Entgeltauflistung schreiben </w:t>
      </w:r>
    </w:p>
    <w:p w14:paraId="60646E1E" w14:textId="77777777" w:rsidR="00E532CE" w:rsidRPr="00DE2DE2" w:rsidRDefault="00E532CE" w:rsidP="00E532CE">
      <w:pPr>
        <w:rPr>
          <w:strike/>
        </w:rPr>
      </w:pPr>
      <w:r w:rsidRPr="00DE2DE2">
        <w:rPr>
          <w:strike/>
        </w:rPr>
        <w:t xml:space="preserve">3. Objektorientiertes Modell für geschützten Methodenzugriff entwickeln </w:t>
      </w:r>
    </w:p>
    <w:p w14:paraId="07E1606D" w14:textId="77777777" w:rsidR="00E532CE" w:rsidRDefault="00E532CE" w:rsidP="00E532CE">
      <w:r>
        <w:t xml:space="preserve">4. Relationales Datenbankmodell für Leistungserbringung anfertigen </w:t>
      </w:r>
    </w:p>
    <w:p w14:paraId="6C3CDBCF" w14:textId="77777777" w:rsidR="00E532CE" w:rsidRDefault="00E532CE" w:rsidP="00E532CE">
      <w:r>
        <w:t xml:space="preserve">5. SQL-Abfragen zu Mitgliedern, Angeboten und Bewertungen erstellen </w:t>
      </w:r>
    </w:p>
    <w:p w14:paraId="75C98676" w14:textId="77777777" w:rsidR="00E532CE" w:rsidRDefault="00E532CE" w:rsidP="00E532CE"/>
    <w:p w14:paraId="4F385D38" w14:textId="77777777" w:rsidR="00E532CE" w:rsidRDefault="00E532CE" w:rsidP="00E532CE">
      <w:r>
        <w:t xml:space="preserve">Im Belegsatz finden Sie dazu: </w:t>
      </w:r>
    </w:p>
    <w:p w14:paraId="405D0D07" w14:textId="77777777" w:rsidR="00E532CE" w:rsidRDefault="00E532CE" w:rsidP="007C6531">
      <w:pPr>
        <w:pStyle w:val="Listenabsatz"/>
        <w:numPr>
          <w:ilvl w:val="0"/>
          <w:numId w:val="1"/>
        </w:numPr>
      </w:pPr>
      <w:r>
        <w:t xml:space="preserve">SQL </w:t>
      </w:r>
    </w:p>
    <w:p w14:paraId="4CC99DA8" w14:textId="77777777" w:rsidR="00E532CE" w:rsidRDefault="00E532CE" w:rsidP="00E85BFE">
      <w:pPr>
        <w:pStyle w:val="Listenabsatz"/>
        <w:numPr>
          <w:ilvl w:val="0"/>
          <w:numId w:val="1"/>
        </w:numPr>
      </w:pPr>
      <w:r>
        <w:t xml:space="preserve">Sequenzdiagramm </w:t>
      </w:r>
    </w:p>
    <w:p w14:paraId="6DB2273F" w14:textId="77777777" w:rsidR="00E532CE" w:rsidRDefault="00E532CE" w:rsidP="00FB4FC8">
      <w:pPr>
        <w:pStyle w:val="Listenabsatz"/>
        <w:numPr>
          <w:ilvl w:val="0"/>
          <w:numId w:val="1"/>
        </w:numPr>
      </w:pPr>
      <w:r>
        <w:t xml:space="preserve">Klassendiagramm </w:t>
      </w:r>
    </w:p>
    <w:p w14:paraId="66988755" w14:textId="77777777" w:rsidR="00E532CE" w:rsidRDefault="00E532CE" w:rsidP="00FB4FC8">
      <w:pPr>
        <w:pStyle w:val="Listenabsatz"/>
        <w:numPr>
          <w:ilvl w:val="0"/>
          <w:numId w:val="1"/>
        </w:numPr>
      </w:pPr>
      <w:r>
        <w:t>USE-Case</w:t>
      </w:r>
    </w:p>
    <w:p w14:paraId="048CB401" w14:textId="77777777" w:rsidR="00E532CE" w:rsidRDefault="00E532CE"/>
    <w:p w14:paraId="4FD8EF71" w14:textId="46DF6C09" w:rsidR="00FD57E4" w:rsidRPr="00ED2A90" w:rsidRDefault="00FD57E4">
      <w:pPr>
        <w:spacing w:after="200" w:line="276" w:lineRule="auto"/>
      </w:pPr>
    </w:p>
    <w:p w14:paraId="5066A089" w14:textId="77777777" w:rsidR="00EB6981" w:rsidRPr="006E1674" w:rsidRDefault="00A14B91" w:rsidP="00EB6981">
      <w:pPr>
        <w:pBdr>
          <w:bottom w:val="single" w:sz="4" w:space="1" w:color="auto"/>
        </w:pBdr>
        <w:rPr>
          <w:b/>
        </w:rPr>
      </w:pPr>
      <w:r>
        <w:rPr>
          <w:b/>
        </w:rPr>
        <w:t>Handlungsschritt</w:t>
      </w:r>
      <w:r w:rsidR="006E1674" w:rsidRPr="006E1674">
        <w:rPr>
          <w:b/>
        </w:rPr>
        <w:t xml:space="preserve"> 4</w:t>
      </w:r>
    </w:p>
    <w:p w14:paraId="0C29837C" w14:textId="46D56E45" w:rsidR="001F7D4D" w:rsidRDefault="00257245">
      <w:r>
        <w:rPr>
          <w:noProof/>
          <w:lang w:eastAsia="de-DE"/>
        </w:rPr>
        <mc:AlternateContent>
          <mc:Choice Requires="wpi">
            <w:drawing>
              <wp:anchor distT="0" distB="0" distL="114300" distR="114300" simplePos="0" relativeHeight="251970560" behindDoc="0" locked="0" layoutInCell="1" allowOverlap="1" wp14:anchorId="04F42244" wp14:editId="26ACE6E1">
                <wp:simplePos x="0" y="0"/>
                <wp:positionH relativeFrom="column">
                  <wp:posOffset>3568350</wp:posOffset>
                </wp:positionH>
                <wp:positionV relativeFrom="paragraph">
                  <wp:posOffset>1833149</wp:posOffset>
                </wp:positionV>
                <wp:extent cx="86400" cy="15480"/>
                <wp:effectExtent l="38100" t="38100" r="46990" b="41910"/>
                <wp:wrapNone/>
                <wp:docPr id="698722902" name="Freihand 28"/>
                <wp:cNvGraphicFramePr/>
                <a:graphic xmlns:a="http://schemas.openxmlformats.org/drawingml/2006/main">
                  <a:graphicData uri="http://schemas.microsoft.com/office/word/2010/wordprocessingInk">
                    <w14:contentPart bwMode="auto" r:id="rId7">
                      <w14:nvContentPartPr>
                        <w14:cNvContentPartPr/>
                      </w14:nvContentPartPr>
                      <w14:xfrm>
                        <a:off x="0" y="0"/>
                        <a:ext cx="86400" cy="15480"/>
                      </w14:xfrm>
                    </w14:contentPart>
                  </a:graphicData>
                </a:graphic>
              </wp:anchor>
            </w:drawing>
          </mc:Choice>
          <mc:Fallback>
            <w:pict>
              <v:shapetype w14:anchorId="4B165B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8" o:spid="_x0000_s1026" type="#_x0000_t75" style="position:absolute;margin-left:280.6pt;margin-top:2in;width:7.5pt;height:1.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">
                <v:imagedata r:id="rId8" o:title=""/>
              </v:shape>
            </w:pict>
          </mc:Fallback>
        </mc:AlternateContent>
      </w:r>
      <w:r>
        <w:rPr>
          <w:noProof/>
          <w:lang w:eastAsia="de-DE"/>
        </w:rPr>
        <mc:AlternateContent>
          <mc:Choice Requires="wpi">
            <w:drawing>
              <wp:anchor distT="0" distB="0" distL="114300" distR="114300" simplePos="0" relativeHeight="251969536" behindDoc="0" locked="0" layoutInCell="1" allowOverlap="1" wp14:anchorId="6C48543F" wp14:editId="643C7B3A">
                <wp:simplePos x="0" y="0"/>
                <wp:positionH relativeFrom="column">
                  <wp:posOffset>2463150</wp:posOffset>
                </wp:positionH>
                <wp:positionV relativeFrom="paragraph">
                  <wp:posOffset>1821989</wp:posOffset>
                </wp:positionV>
                <wp:extent cx="72720" cy="11880"/>
                <wp:effectExtent l="38100" t="38100" r="41910" b="45720"/>
                <wp:wrapNone/>
                <wp:docPr id="1451066230" name="Freihand 27"/>
                <wp:cNvGraphicFramePr/>
                <a:graphic xmlns:a="http://schemas.openxmlformats.org/drawingml/2006/main">
                  <a:graphicData uri="http://schemas.microsoft.com/office/word/2010/wordprocessingInk">
                    <w14:contentPart bwMode="auto" r:id="rId9">
                      <w14:nvContentPartPr>
                        <w14:cNvContentPartPr/>
                      </w14:nvContentPartPr>
                      <w14:xfrm>
                        <a:off x="0" y="0"/>
                        <a:ext cx="72720" cy="11880"/>
                      </w14:xfrm>
                    </w14:contentPart>
                  </a:graphicData>
                </a:graphic>
              </wp:anchor>
            </w:drawing>
          </mc:Choice>
          <mc:Fallback>
            <w:pict>
              <v:shape w14:anchorId="5BB49E2B" id="Freihand 27" o:spid="_x0000_s1026" type="#_x0000_t75" style="position:absolute;margin-left:193.6pt;margin-top:143.1pt;width:6.45pt;height:1.6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">
                <v:imagedata r:id="rId10" o:title=""/>
              </v:shape>
            </w:pict>
          </mc:Fallback>
        </mc:AlternateContent>
      </w:r>
      <w:r>
        <w:rPr>
          <w:noProof/>
          <w:lang w:eastAsia="de-DE"/>
        </w:rPr>
        <mc:AlternateContent>
          <mc:Choice Requires="wpi">
            <w:drawing>
              <wp:anchor distT="0" distB="0" distL="114300" distR="114300" simplePos="0" relativeHeight="251968512" behindDoc="0" locked="0" layoutInCell="1" allowOverlap="1" wp14:anchorId="55500524" wp14:editId="0944E5F8">
                <wp:simplePos x="0" y="0"/>
                <wp:positionH relativeFrom="column">
                  <wp:posOffset>4460875</wp:posOffset>
                </wp:positionH>
                <wp:positionV relativeFrom="paragraph">
                  <wp:posOffset>1355725</wp:posOffset>
                </wp:positionV>
                <wp:extent cx="6985" cy="181380"/>
                <wp:effectExtent l="38100" t="38100" r="31115" b="47625"/>
                <wp:wrapNone/>
                <wp:docPr id="1076288180" name="Freihand 26"/>
                <wp:cNvGraphicFramePr/>
                <a:graphic xmlns:a="http://schemas.openxmlformats.org/drawingml/2006/main">
                  <a:graphicData uri="http://schemas.microsoft.com/office/word/2010/wordprocessingInk">
                    <w14:contentPart bwMode="auto" r:id="rId11">
                      <w14:nvContentPartPr>
                        <w14:cNvContentPartPr/>
                      </w14:nvContentPartPr>
                      <w14:xfrm>
                        <a:off x="0" y="0"/>
                        <a:ext cx="6985" cy="181380"/>
                      </w14:xfrm>
                    </w14:contentPart>
                  </a:graphicData>
                </a:graphic>
              </wp:anchor>
            </w:drawing>
          </mc:Choice>
          <mc:Fallback>
            <w:pict>
              <v:shape w14:anchorId="377FFB1E" id="Freihand 26" o:spid="_x0000_s1026" type="#_x0000_t75" style="position:absolute;margin-left:350.95pt;margin-top:106.4pt;width:1.15pt;height:1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">
                <v:imagedata r:id="rId12" o:title=""/>
              </v:shape>
            </w:pict>
          </mc:Fallback>
        </mc:AlternateContent>
      </w:r>
      <w:r>
        <w:rPr>
          <w:noProof/>
          <w:lang w:eastAsia="de-DE"/>
        </w:rPr>
        <mc:AlternateContent>
          <mc:Choice Requires="wpi">
            <w:drawing>
              <wp:anchor distT="0" distB="0" distL="114300" distR="114300" simplePos="0" relativeHeight="251965440" behindDoc="0" locked="0" layoutInCell="1" allowOverlap="1" wp14:anchorId="27A8D155" wp14:editId="0700C69E">
                <wp:simplePos x="0" y="0"/>
                <wp:positionH relativeFrom="column">
                  <wp:posOffset>-227490</wp:posOffset>
                </wp:positionH>
                <wp:positionV relativeFrom="paragraph">
                  <wp:posOffset>1376309</wp:posOffset>
                </wp:positionV>
                <wp:extent cx="90000" cy="439920"/>
                <wp:effectExtent l="38100" t="38100" r="43815" b="36830"/>
                <wp:wrapNone/>
                <wp:docPr id="597228898" name="Freihand 23"/>
                <wp:cNvGraphicFramePr/>
                <a:graphic xmlns:a="http://schemas.openxmlformats.org/drawingml/2006/main">
                  <a:graphicData uri="http://schemas.microsoft.com/office/word/2010/wordprocessingInk">
                    <w14:contentPart bwMode="auto" r:id="rId13">
                      <w14:nvContentPartPr>
                        <w14:cNvContentPartPr/>
                      </w14:nvContentPartPr>
                      <w14:xfrm>
                        <a:off x="0" y="0"/>
                        <a:ext cx="90000" cy="439920"/>
                      </w14:xfrm>
                    </w14:contentPart>
                  </a:graphicData>
                </a:graphic>
              </wp:anchor>
            </w:drawing>
          </mc:Choice>
          <mc:Fallback>
            <w:pict>
              <v:shape w14:anchorId="6490BCEA" id="Freihand 23" o:spid="_x0000_s1026" type="#_x0000_t75" style="position:absolute;margin-left:-18.25pt;margin-top:108pt;width:7.8pt;height:35.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">
                <v:imagedata r:id="rId14" o:title=""/>
              </v:shape>
            </w:pict>
          </mc:Fallback>
        </mc:AlternateContent>
      </w:r>
      <w:r>
        <w:rPr>
          <w:noProof/>
          <w:lang w:eastAsia="de-DE"/>
        </w:rPr>
        <mc:AlternateContent>
          <mc:Choice Requires="wpi">
            <w:drawing>
              <wp:anchor distT="0" distB="0" distL="114300" distR="114300" simplePos="0" relativeHeight="251961344" behindDoc="0" locked="0" layoutInCell="1" allowOverlap="1" wp14:anchorId="0EC19737" wp14:editId="498B4474">
                <wp:simplePos x="0" y="0"/>
                <wp:positionH relativeFrom="column">
                  <wp:posOffset>-37465</wp:posOffset>
                </wp:positionH>
                <wp:positionV relativeFrom="paragraph">
                  <wp:posOffset>1162050</wp:posOffset>
                </wp:positionV>
                <wp:extent cx="78580" cy="91440"/>
                <wp:effectExtent l="19050" t="38100" r="36195" b="41910"/>
                <wp:wrapNone/>
                <wp:docPr id="791271953" name="Freihand 19"/>
                <wp:cNvGraphicFramePr/>
                <a:graphic xmlns:a="http://schemas.openxmlformats.org/drawingml/2006/main">
                  <a:graphicData uri="http://schemas.microsoft.com/office/word/2010/wordprocessingInk">
                    <w14:contentPart bwMode="auto" r:id="rId15">
                      <w14:nvContentPartPr>
                        <w14:cNvContentPartPr/>
                      </w14:nvContentPartPr>
                      <w14:xfrm>
                        <a:off x="0" y="0"/>
                        <a:ext cx="78580" cy="91440"/>
                      </w14:xfrm>
                    </w14:contentPart>
                  </a:graphicData>
                </a:graphic>
              </wp:anchor>
            </w:drawing>
          </mc:Choice>
          <mc:Fallback>
            <w:pict>
              <v:shape w14:anchorId="05E93EE6" id="Freihand 19" o:spid="_x0000_s1026" type="#_x0000_t75" style="position:absolute;margin-left:-3.3pt;margin-top:91.15pt;width:6.9pt;height:7.9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">
                <v:imagedata r:id="rId16" o:title=""/>
              </v:shape>
            </w:pict>
          </mc:Fallback>
        </mc:AlternateContent>
      </w:r>
      <w:r>
        <w:rPr>
          <w:noProof/>
          <w:lang w:eastAsia="de-DE"/>
        </w:rPr>
        <mc:AlternateContent>
          <mc:Choice Requires="wpi">
            <w:drawing>
              <wp:anchor distT="0" distB="0" distL="114300" distR="114300" simplePos="0" relativeHeight="251955200" behindDoc="0" locked="0" layoutInCell="1" allowOverlap="1" wp14:anchorId="18288511" wp14:editId="7DD00451">
                <wp:simplePos x="0" y="0"/>
                <wp:positionH relativeFrom="column">
                  <wp:posOffset>-132715</wp:posOffset>
                </wp:positionH>
                <wp:positionV relativeFrom="paragraph">
                  <wp:posOffset>986155</wp:posOffset>
                </wp:positionV>
                <wp:extent cx="94615" cy="70560"/>
                <wp:effectExtent l="38100" t="38100" r="635" b="43815"/>
                <wp:wrapNone/>
                <wp:docPr id="531731007" name="Freihand 13"/>
                <wp:cNvGraphicFramePr/>
                <a:graphic xmlns:a="http://schemas.openxmlformats.org/drawingml/2006/main">
                  <a:graphicData uri="http://schemas.microsoft.com/office/word/2010/wordprocessingInk">
                    <w14:contentPart bwMode="auto" r:id="rId17">
                      <w14:nvContentPartPr>
                        <w14:cNvContentPartPr/>
                      </w14:nvContentPartPr>
                      <w14:xfrm>
                        <a:off x="0" y="0"/>
                        <a:ext cx="94615" cy="70560"/>
                      </w14:xfrm>
                    </w14:contentPart>
                  </a:graphicData>
                </a:graphic>
              </wp:anchor>
            </w:drawing>
          </mc:Choice>
          <mc:Fallback>
            <w:pict>
              <v:shape w14:anchorId="28B016F1" id="Freihand 13" o:spid="_x0000_s1026" type="#_x0000_t75" style="position:absolute;margin-left:-10.8pt;margin-top:77.3pt;width:8.15pt;height:6.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">
                <v:imagedata r:id="rId18" o:title=""/>
              </v:shape>
            </w:pict>
          </mc:Fallback>
        </mc:AlternateContent>
      </w:r>
      <w:r>
        <w:rPr>
          <w:noProof/>
          <w:lang w:eastAsia="de-DE"/>
        </w:rPr>
        <mc:AlternateContent>
          <mc:Choice Requires="wpi">
            <w:drawing>
              <wp:anchor distT="0" distB="0" distL="114300" distR="114300" simplePos="0" relativeHeight="251951104" behindDoc="0" locked="0" layoutInCell="1" allowOverlap="1" wp14:anchorId="03947F0E" wp14:editId="156A284A">
                <wp:simplePos x="0" y="0"/>
                <wp:positionH relativeFrom="column">
                  <wp:posOffset>-260985</wp:posOffset>
                </wp:positionH>
                <wp:positionV relativeFrom="paragraph">
                  <wp:posOffset>771525</wp:posOffset>
                </wp:positionV>
                <wp:extent cx="332105" cy="120015"/>
                <wp:effectExtent l="38100" t="19050" r="48895" b="32385"/>
                <wp:wrapNone/>
                <wp:docPr id="1622059789" name="Freihand 9"/>
                <wp:cNvGraphicFramePr/>
                <a:graphic xmlns:a="http://schemas.openxmlformats.org/drawingml/2006/main">
                  <a:graphicData uri="http://schemas.microsoft.com/office/word/2010/wordprocessingInk">
                    <w14:contentPart bwMode="auto" r:id="rId19">
                      <w14:nvContentPartPr>
                        <w14:cNvContentPartPr/>
                      </w14:nvContentPartPr>
                      <w14:xfrm>
                        <a:off x="0" y="0"/>
                        <a:ext cx="332105" cy="120015"/>
                      </w14:xfrm>
                    </w14:contentPart>
                  </a:graphicData>
                </a:graphic>
              </wp:anchor>
            </w:drawing>
          </mc:Choice>
          <mc:Fallback>
            <w:pict>
              <v:shape w14:anchorId="68734A9A" id="Freihand 9" o:spid="_x0000_s1026" type="#_x0000_t75" style="position:absolute;margin-left:-20.9pt;margin-top:60.4pt;width:26.85pt;height:10.1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">
                <v:imagedata r:id="rId20" o:title=""/>
              </v:shape>
            </w:pict>
          </mc:Fallback>
        </mc:AlternateContent>
      </w:r>
      <w:r>
        <w:rPr>
          <w:noProof/>
          <w:lang w:eastAsia="de-DE"/>
        </w:rPr>
        <mc:AlternateContent>
          <mc:Choice Requires="wpi">
            <w:drawing>
              <wp:anchor distT="0" distB="0" distL="114300" distR="114300" simplePos="0" relativeHeight="251944960" behindDoc="0" locked="0" layoutInCell="1" allowOverlap="1" wp14:anchorId="7D9E080B" wp14:editId="66A6F545">
                <wp:simplePos x="0" y="0"/>
                <wp:positionH relativeFrom="column">
                  <wp:posOffset>-85290</wp:posOffset>
                </wp:positionH>
                <wp:positionV relativeFrom="paragraph">
                  <wp:posOffset>625934</wp:posOffset>
                </wp:positionV>
                <wp:extent cx="65520" cy="74160"/>
                <wp:effectExtent l="38100" t="38100" r="48895" b="40640"/>
                <wp:wrapNone/>
                <wp:docPr id="2026730474" name="Freihand 3"/>
                <wp:cNvGraphicFramePr/>
                <a:graphic xmlns:a="http://schemas.openxmlformats.org/drawingml/2006/main">
                  <a:graphicData uri="http://schemas.microsoft.com/office/word/2010/wordprocessingInk">
                    <w14:contentPart bwMode="auto" r:id="rId21">
                      <w14:nvContentPartPr>
                        <w14:cNvContentPartPr/>
                      </w14:nvContentPartPr>
                      <w14:xfrm>
                        <a:off x="0" y="0"/>
                        <a:ext cx="65520" cy="74160"/>
                      </w14:xfrm>
                    </w14:contentPart>
                  </a:graphicData>
                </a:graphic>
              </wp:anchor>
            </w:drawing>
          </mc:Choice>
          <mc:Fallback>
            <w:pict>
              <v:shape w14:anchorId="28B2FE4B" id="Freihand 3" o:spid="_x0000_s1026" type="#_x0000_t75" style="position:absolute;margin-left:-7.05pt;margin-top:48.95pt;width:5.85pt;height:6.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">
                <v:imagedata r:id="rId22" o:title=""/>
              </v:shape>
            </w:pict>
          </mc:Fallback>
        </mc:AlternateContent>
      </w:r>
      <w:r>
        <w:rPr>
          <w:noProof/>
          <w:lang w:eastAsia="de-DE"/>
        </w:rPr>
        <mc:AlternateContent>
          <mc:Choice Requires="wpi">
            <w:drawing>
              <wp:anchor distT="0" distB="0" distL="114300" distR="114300" simplePos="0" relativeHeight="251942912" behindDoc="0" locked="0" layoutInCell="1" allowOverlap="1" wp14:anchorId="291E9F89" wp14:editId="794CE707">
                <wp:simplePos x="0" y="0"/>
                <wp:positionH relativeFrom="column">
                  <wp:posOffset>-57210</wp:posOffset>
                </wp:positionH>
                <wp:positionV relativeFrom="paragraph">
                  <wp:posOffset>402374</wp:posOffset>
                </wp:positionV>
                <wp:extent cx="46800" cy="64080"/>
                <wp:effectExtent l="38100" t="38100" r="48895" b="31750"/>
                <wp:wrapNone/>
                <wp:docPr id="358784581" name="Freihand 1"/>
                <wp:cNvGraphicFramePr/>
                <a:graphic xmlns:a="http://schemas.openxmlformats.org/drawingml/2006/main">
                  <a:graphicData uri="http://schemas.microsoft.com/office/word/2010/wordprocessingInk">
                    <w14:contentPart bwMode="auto" r:id="rId23">
                      <w14:nvContentPartPr>
                        <w14:cNvContentPartPr/>
                      </w14:nvContentPartPr>
                      <w14:xfrm>
                        <a:off x="0" y="0"/>
                        <a:ext cx="46800" cy="64080"/>
                      </w14:xfrm>
                    </w14:contentPart>
                  </a:graphicData>
                </a:graphic>
              </wp:anchor>
            </w:drawing>
          </mc:Choice>
          <mc:Fallback>
            <w:pict>
              <v:shape w14:anchorId="375210C0" id="Freihand 1" o:spid="_x0000_s1026" type="#_x0000_t75" style="position:absolute;margin-left:-4.85pt;margin-top:31.35pt;width:4.4pt;height:5.8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">
                <v:imagedata r:id="rId24" o:title=""/>
              </v:shape>
            </w:pict>
          </mc:Fallback>
        </mc:AlternateContent>
      </w:r>
      <w:r w:rsidR="003B39B3">
        <w:rPr>
          <w:noProof/>
          <w:lang w:eastAsia="de-DE"/>
        </w:rPr>
        <mc:AlternateContent>
          <mc:Choice Requires="wpi">
            <w:drawing>
              <wp:anchor distT="0" distB="0" distL="114300" distR="114300" simplePos="0" relativeHeight="251844608" behindDoc="0" locked="0" layoutInCell="1" allowOverlap="1" wp14:anchorId="4F47C812" wp14:editId="544ABBCF">
                <wp:simplePos x="0" y="0"/>
                <wp:positionH relativeFrom="column">
                  <wp:posOffset>7027607</wp:posOffset>
                </wp:positionH>
                <wp:positionV relativeFrom="paragraph">
                  <wp:posOffset>2100136</wp:posOffset>
                </wp:positionV>
                <wp:extent cx="360" cy="360"/>
                <wp:effectExtent l="38100" t="38100" r="57150" b="57150"/>
                <wp:wrapNone/>
                <wp:docPr id="202" name="Freihand 20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4882D760" id="Freihand 202" o:spid="_x0000_s1026" type="#_x0000_t75" style="position:absolute;margin-left:552.7pt;margin-top:164.7pt;width:1.4pt;height:1.4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">
                <v:imagedata r:id="rId26" o:title=""/>
              </v:shape>
            </w:pict>
          </mc:Fallback>
        </mc:AlternateContent>
      </w:r>
      <w:r w:rsidR="00055DBF">
        <w:rPr>
          <w:noProof/>
          <w:lang w:eastAsia="de-DE"/>
        </w:rPr>
        <mc:AlternateContent>
          <mc:Choice Requires="wpi">
            <w:drawing>
              <wp:anchor distT="0" distB="0" distL="114300" distR="114300" simplePos="0" relativeHeight="251767808" behindDoc="0" locked="0" layoutInCell="1" allowOverlap="1" wp14:anchorId="158D552A" wp14:editId="5213D18F">
                <wp:simplePos x="0" y="0"/>
                <wp:positionH relativeFrom="column">
                  <wp:posOffset>-416473</wp:posOffset>
                </wp:positionH>
                <wp:positionV relativeFrom="paragraph">
                  <wp:posOffset>2193820</wp:posOffset>
                </wp:positionV>
                <wp:extent cx="360" cy="2880"/>
                <wp:effectExtent l="38100" t="57150" r="57150" b="54610"/>
                <wp:wrapNone/>
                <wp:docPr id="127" name="Freihand 127"/>
                <wp:cNvGraphicFramePr/>
                <a:graphic xmlns:a="http://schemas.openxmlformats.org/drawingml/2006/main">
                  <a:graphicData uri="http://schemas.microsoft.com/office/word/2010/wordprocessingInk">
                    <w14:contentPart bwMode="auto" r:id="rId27">
                      <w14:nvContentPartPr>
                        <w14:cNvContentPartPr/>
                      </w14:nvContentPartPr>
                      <w14:xfrm>
                        <a:off x="0" y="0"/>
                        <a:ext cx="360" cy="2880"/>
                      </w14:xfrm>
                    </w14:contentPart>
                  </a:graphicData>
                </a:graphic>
              </wp:anchor>
            </w:drawing>
          </mc:Choice>
          <mc:Fallback>
            <w:pict>
              <v:shape w14:anchorId="5319416E" id="Freihand 127" o:spid="_x0000_s1026" type="#_x0000_t75" style="position:absolute;margin-left:-33.45pt;margin-top:172.25pt;width:1.4pt;height:1.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">
                <v:imagedata r:id="rId28" o:title=""/>
              </v:shape>
            </w:pict>
          </mc:Fallback>
        </mc:AlternateContent>
      </w:r>
      <w:r w:rsidR="001F7D4D" w:rsidRPr="001F7D4D">
        <w:rPr>
          <w:noProof/>
          <w:lang w:eastAsia="de-DE"/>
        </w:rPr>
        <w:drawing>
          <wp:inline distT="0" distB="0" distL="0" distR="0" wp14:anchorId="49F98A11" wp14:editId="5D5B413A">
            <wp:extent cx="6299835" cy="244094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440940"/>
                    </a:xfrm>
                    <a:prstGeom prst="rect">
                      <a:avLst/>
                    </a:prstGeom>
                  </pic:spPr>
                </pic:pic>
              </a:graphicData>
            </a:graphic>
          </wp:inline>
        </w:drawing>
      </w:r>
    </w:p>
    <w:p w14:paraId="2FA5EC1D" w14:textId="24E12F14" w:rsidR="000E01C4" w:rsidRDefault="000E01C4">
      <w:pPr>
        <w:spacing w:after="200" w:line="276" w:lineRule="auto"/>
      </w:pPr>
      <w:r>
        <w:br w:type="page"/>
      </w:r>
    </w:p>
    <w:p w14:paraId="6DD7E655" w14:textId="77777777" w:rsidR="00EB6981" w:rsidRDefault="00EB6981"/>
    <w:p w14:paraId="0B5FD3A1" w14:textId="038DDA3C" w:rsidR="002F02EE" w:rsidRDefault="00257245">
      <w:r>
        <w:rPr>
          <w:noProof/>
          <w:lang w:eastAsia="de-DE"/>
        </w:rPr>
        <mc:AlternateContent>
          <mc:Choice Requires="wpi">
            <w:drawing>
              <wp:anchor distT="0" distB="0" distL="114300" distR="114300" simplePos="0" relativeHeight="251952128" behindDoc="0" locked="0" layoutInCell="1" allowOverlap="1" wp14:anchorId="73F9E1EC" wp14:editId="10E22597">
                <wp:simplePos x="0" y="0"/>
                <wp:positionH relativeFrom="column">
                  <wp:posOffset>1810110</wp:posOffset>
                </wp:positionH>
                <wp:positionV relativeFrom="paragraph">
                  <wp:posOffset>148044</wp:posOffset>
                </wp:positionV>
                <wp:extent cx="114840" cy="63360"/>
                <wp:effectExtent l="38100" t="38100" r="38100" b="32385"/>
                <wp:wrapNone/>
                <wp:docPr id="530084585" name="Freihand 10"/>
                <wp:cNvGraphicFramePr/>
                <a:graphic xmlns:a="http://schemas.openxmlformats.org/drawingml/2006/main">
                  <a:graphicData uri="http://schemas.microsoft.com/office/word/2010/wordprocessingInk">
                    <w14:contentPart bwMode="auto" r:id="rId30">
                      <w14:nvContentPartPr>
                        <w14:cNvContentPartPr/>
                      </w14:nvContentPartPr>
                      <w14:xfrm>
                        <a:off x="0" y="0"/>
                        <a:ext cx="114840" cy="63360"/>
                      </w14:xfrm>
                    </w14:contentPart>
                  </a:graphicData>
                </a:graphic>
              </wp:anchor>
            </w:drawing>
          </mc:Choice>
          <mc:Fallback>
            <w:pict>
              <v:shape w14:anchorId="05DF794A" id="Freihand 10" o:spid="_x0000_s1026" type="#_x0000_t75" style="position:absolute;margin-left:142.2pt;margin-top:11.3pt;width:9.75pt;height:5.7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">
                <v:imagedata r:id="rId31" o:title=""/>
              </v:shape>
            </w:pict>
          </mc:Fallback>
        </mc:AlternateContent>
      </w:r>
      <w:r>
        <w:rPr>
          <w:noProof/>
          <w:lang w:eastAsia="de-DE"/>
        </w:rPr>
        <mc:AlternateContent>
          <mc:Choice Requires="wpi">
            <w:drawing>
              <wp:anchor distT="0" distB="0" distL="114300" distR="114300" simplePos="0" relativeHeight="251945984" behindDoc="0" locked="0" layoutInCell="1" allowOverlap="1" wp14:anchorId="79117F51" wp14:editId="4EC8CB53">
                <wp:simplePos x="0" y="0"/>
                <wp:positionH relativeFrom="column">
                  <wp:posOffset>5772630</wp:posOffset>
                </wp:positionH>
                <wp:positionV relativeFrom="paragraph">
                  <wp:posOffset>30324</wp:posOffset>
                </wp:positionV>
                <wp:extent cx="119160" cy="81360"/>
                <wp:effectExtent l="38100" t="38100" r="33655" b="33020"/>
                <wp:wrapNone/>
                <wp:docPr id="511126418" name="Freihand 4"/>
                <wp:cNvGraphicFramePr/>
                <a:graphic xmlns:a="http://schemas.openxmlformats.org/drawingml/2006/main">
                  <a:graphicData uri="http://schemas.microsoft.com/office/word/2010/wordprocessingInk">
                    <w14:contentPart bwMode="auto" r:id="rId32">
                      <w14:nvContentPartPr>
                        <w14:cNvContentPartPr/>
                      </w14:nvContentPartPr>
                      <w14:xfrm>
                        <a:off x="0" y="0"/>
                        <a:ext cx="119160" cy="81360"/>
                      </w14:xfrm>
                    </w14:contentPart>
                  </a:graphicData>
                </a:graphic>
              </wp:anchor>
            </w:drawing>
          </mc:Choice>
          <mc:Fallback>
            <w:pict>
              <v:shape w14:anchorId="6E4BDE86" id="Freihand 4" o:spid="_x0000_s1026" type="#_x0000_t75" style="position:absolute;margin-left:454.2pt;margin-top:2.05pt;width:10.1pt;height:7.1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">
                <v:imagedata r:id="rId33" o:title=""/>
              </v:shape>
            </w:pict>
          </mc:Fallback>
        </mc:AlternateContent>
      </w:r>
      <w:r>
        <w:rPr>
          <w:noProof/>
          <w:lang w:eastAsia="de-DE"/>
        </w:rPr>
        <mc:AlternateContent>
          <mc:Choice Requires="wpi">
            <w:drawing>
              <wp:anchor distT="0" distB="0" distL="114300" distR="114300" simplePos="0" relativeHeight="251943936" behindDoc="0" locked="0" layoutInCell="1" allowOverlap="1" wp14:anchorId="13101629" wp14:editId="082D1535">
                <wp:simplePos x="0" y="0"/>
                <wp:positionH relativeFrom="column">
                  <wp:posOffset>4440990</wp:posOffset>
                </wp:positionH>
                <wp:positionV relativeFrom="paragraph">
                  <wp:posOffset>69564</wp:posOffset>
                </wp:positionV>
                <wp:extent cx="110880" cy="88200"/>
                <wp:effectExtent l="38100" t="38100" r="41910" b="45720"/>
                <wp:wrapNone/>
                <wp:docPr id="1172863456" name="Freihand 2"/>
                <wp:cNvGraphicFramePr/>
                <a:graphic xmlns:a="http://schemas.openxmlformats.org/drawingml/2006/main">
                  <a:graphicData uri="http://schemas.microsoft.com/office/word/2010/wordprocessingInk">
                    <w14:contentPart bwMode="auto" r:id="rId34">
                      <w14:nvContentPartPr>
                        <w14:cNvContentPartPr/>
                      </w14:nvContentPartPr>
                      <w14:xfrm>
                        <a:off x="0" y="0"/>
                        <a:ext cx="110880" cy="88200"/>
                      </w14:xfrm>
                    </w14:contentPart>
                  </a:graphicData>
                </a:graphic>
              </wp:anchor>
            </w:drawing>
          </mc:Choice>
          <mc:Fallback>
            <w:pict>
              <v:shape w14:anchorId="28249015" id="Freihand 2" o:spid="_x0000_s1026" type="#_x0000_t75" style="position:absolute;margin-left:349.35pt;margin-top:5.15pt;width:9.45pt;height:7.7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">
                <v:imagedata r:id="rId35" o:title=""/>
              </v:shape>
            </w:pict>
          </mc:Fallback>
        </mc:AlternateContent>
      </w:r>
      <w:r w:rsidR="00055DBF">
        <w:rPr>
          <w:noProof/>
          <w:lang w:eastAsia="de-DE"/>
        </w:rPr>
        <mc:AlternateContent>
          <mc:Choice Requires="wpi">
            <w:drawing>
              <wp:anchor distT="0" distB="0" distL="114300" distR="114300" simplePos="0" relativeHeight="251763712" behindDoc="0" locked="0" layoutInCell="1" allowOverlap="1" wp14:anchorId="2D29F48E" wp14:editId="449354DD">
                <wp:simplePos x="0" y="0"/>
                <wp:positionH relativeFrom="column">
                  <wp:posOffset>5406527</wp:posOffset>
                </wp:positionH>
                <wp:positionV relativeFrom="paragraph">
                  <wp:posOffset>41930</wp:posOffset>
                </wp:positionV>
                <wp:extent cx="3600" cy="360"/>
                <wp:effectExtent l="19050" t="38100" r="34925" b="38100"/>
                <wp:wrapNone/>
                <wp:docPr id="123" name="Freihand 123"/>
                <wp:cNvGraphicFramePr/>
                <a:graphic xmlns:a="http://schemas.openxmlformats.org/drawingml/2006/main">
                  <a:graphicData uri="http://schemas.microsoft.com/office/word/2010/wordprocessingInk">
                    <w14:contentPart bwMode="auto" r:id="rId36">
                      <w14:nvContentPartPr>
                        <w14:cNvContentPartPr/>
                      </w14:nvContentPartPr>
                      <w14:xfrm>
                        <a:off x="0" y="0"/>
                        <a:ext cx="3600" cy="360"/>
                      </w14:xfrm>
                    </w14:contentPart>
                  </a:graphicData>
                </a:graphic>
              </wp:anchor>
            </w:drawing>
          </mc:Choice>
          <mc:Fallback>
            <w:pict>
              <v:shape w14:anchorId="6B7A9099" id="Freihand 123" o:spid="_x0000_s1026" type="#_x0000_t75" style="position:absolute;margin-left:425.1pt;margin-top:2.65pt;width:1.5pt;height: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">
                <v:imagedata r:id="rId37" o:title=""/>
              </v:shape>
            </w:pict>
          </mc:Fallback>
        </mc:AlternateContent>
      </w:r>
      <w:r w:rsidR="00055DBF">
        <w:rPr>
          <w:noProof/>
          <w:lang w:eastAsia="de-DE"/>
        </w:rPr>
        <mc:AlternateContent>
          <mc:Choice Requires="wpi">
            <w:drawing>
              <wp:anchor distT="0" distB="0" distL="114300" distR="114300" simplePos="0" relativeHeight="251757568" behindDoc="0" locked="0" layoutInCell="1" allowOverlap="1" wp14:anchorId="0A00D6BC" wp14:editId="632B8E7B">
                <wp:simplePos x="0" y="0"/>
                <wp:positionH relativeFrom="column">
                  <wp:posOffset>4470887</wp:posOffset>
                </wp:positionH>
                <wp:positionV relativeFrom="paragraph">
                  <wp:posOffset>120050</wp:posOffset>
                </wp:positionV>
                <wp:extent cx="7200" cy="0"/>
                <wp:effectExtent l="19050" t="38100" r="50165" b="38100"/>
                <wp:wrapNone/>
                <wp:docPr id="117" name="Freihand 117"/>
                <wp:cNvGraphicFramePr/>
                <a:graphic xmlns:a="http://schemas.openxmlformats.org/drawingml/2006/main">
                  <a:graphicData uri="http://schemas.microsoft.com/office/word/2010/wordprocessingInk">
                    <w14:contentPart bwMode="auto" r:id="rId38">
                      <w14:nvContentPartPr>
                        <w14:cNvContentPartPr/>
                      </w14:nvContentPartPr>
                      <w14:xfrm>
                        <a:off x="0" y="0"/>
                        <a:ext cx="7200" cy="0"/>
                      </w14:xfrm>
                    </w14:contentPart>
                  </a:graphicData>
                </a:graphic>
              </wp:anchor>
            </w:drawing>
          </mc:Choice>
          <mc:Fallback>
            <w:pict>
              <v:shape w14:anchorId="1947E2E8" id="Freihand 117" o:spid="_x0000_s1026" type="#_x0000_t75" style="position:absolute;margin-left:351.45pt;margin-top:9.45pt;width:1.7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">
                <v:imagedata r:id="rId39" o:title=""/>
              </v:shape>
            </w:pict>
          </mc:Fallback>
        </mc:AlternateContent>
      </w:r>
      <w:r w:rsidR="002F02EE">
        <w:t>Lösungs- bzw. Bewertungsvorschlag:</w:t>
      </w:r>
    </w:p>
    <w:p w14:paraId="764678B7" w14:textId="40CCD494" w:rsidR="00EB6981" w:rsidRDefault="00257245">
      <w:r>
        <w:rPr>
          <w:noProof/>
          <w:lang w:eastAsia="de-DE"/>
        </w:rPr>
        <mc:AlternateContent>
          <mc:Choice Requires="wpi">
            <w:drawing>
              <wp:anchor distT="0" distB="0" distL="114300" distR="114300" simplePos="0" relativeHeight="251964416" behindDoc="0" locked="0" layoutInCell="1" allowOverlap="1" wp14:anchorId="0680C339" wp14:editId="1905E99D">
                <wp:simplePos x="0" y="0"/>
                <wp:positionH relativeFrom="column">
                  <wp:posOffset>-59690</wp:posOffset>
                </wp:positionH>
                <wp:positionV relativeFrom="paragraph">
                  <wp:posOffset>116205</wp:posOffset>
                </wp:positionV>
                <wp:extent cx="87935" cy="85090"/>
                <wp:effectExtent l="38100" t="19050" r="45720" b="48260"/>
                <wp:wrapNone/>
                <wp:docPr id="1344395325" name="Freihand 22"/>
                <wp:cNvGraphicFramePr/>
                <a:graphic xmlns:a="http://schemas.openxmlformats.org/drawingml/2006/main">
                  <a:graphicData uri="http://schemas.microsoft.com/office/word/2010/wordprocessingInk">
                    <w14:contentPart bwMode="auto" r:id="rId40">
                      <w14:nvContentPartPr>
                        <w14:cNvContentPartPr/>
                      </w14:nvContentPartPr>
                      <w14:xfrm>
                        <a:off x="0" y="0"/>
                        <a:ext cx="87935" cy="85090"/>
                      </w14:xfrm>
                    </w14:contentPart>
                  </a:graphicData>
                </a:graphic>
              </wp:anchor>
            </w:drawing>
          </mc:Choice>
          <mc:Fallback>
            <w:pict>
              <v:shape w14:anchorId="1DBF6B4B" id="Freihand 22" o:spid="_x0000_s1026" type="#_x0000_t75" style="position:absolute;margin-left:-5.05pt;margin-top:8.8pt;width:7.6pt;height:7.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">
                <v:imagedata r:id="rId41" o:title=""/>
              </v:shape>
            </w:pict>
          </mc:Fallback>
        </mc:AlternateContent>
      </w:r>
      <w:r>
        <w:rPr>
          <w:noProof/>
          <w:lang w:eastAsia="de-DE"/>
        </w:rPr>
        <mc:AlternateContent>
          <mc:Choice Requires="wpi">
            <w:drawing>
              <wp:anchor distT="0" distB="0" distL="114300" distR="114300" simplePos="0" relativeHeight="251958272" behindDoc="0" locked="0" layoutInCell="1" allowOverlap="1" wp14:anchorId="3282A89C" wp14:editId="12DFF937">
                <wp:simplePos x="0" y="0"/>
                <wp:positionH relativeFrom="column">
                  <wp:posOffset>-79375</wp:posOffset>
                </wp:positionH>
                <wp:positionV relativeFrom="paragraph">
                  <wp:posOffset>764540</wp:posOffset>
                </wp:positionV>
                <wp:extent cx="76200" cy="103320"/>
                <wp:effectExtent l="38100" t="38100" r="38100" b="49530"/>
                <wp:wrapNone/>
                <wp:docPr id="304764908" name="Freihand 16"/>
                <wp:cNvGraphicFramePr/>
                <a:graphic xmlns:a="http://schemas.openxmlformats.org/drawingml/2006/main">
                  <a:graphicData uri="http://schemas.microsoft.com/office/word/2010/wordprocessingInk">
                    <w14:contentPart bwMode="auto" r:id="rId42">
                      <w14:nvContentPartPr>
                        <w14:cNvContentPartPr/>
                      </w14:nvContentPartPr>
                      <w14:xfrm>
                        <a:off x="0" y="0"/>
                        <a:ext cx="76200" cy="103320"/>
                      </w14:xfrm>
                    </w14:contentPart>
                  </a:graphicData>
                </a:graphic>
              </wp:anchor>
            </w:drawing>
          </mc:Choice>
          <mc:Fallback>
            <w:pict>
              <v:shape w14:anchorId="46D83177" id="Freihand 16" o:spid="_x0000_s1026" type="#_x0000_t75" style="position:absolute;margin-left:-6.6pt;margin-top:59.85pt;width:6.7pt;height:8.8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">
                <v:imagedata r:id="rId43" o:title=""/>
              </v:shape>
            </w:pict>
          </mc:Fallback>
        </mc:AlternateContent>
      </w:r>
      <w:r w:rsidR="003B39B3">
        <w:rPr>
          <w:noProof/>
          <w:lang w:eastAsia="de-DE"/>
        </w:rPr>
        <mc:AlternateContent>
          <mc:Choice Requires="wpi">
            <w:drawing>
              <wp:anchor distT="0" distB="0" distL="114300" distR="114300" simplePos="0" relativeHeight="251804672" behindDoc="0" locked="0" layoutInCell="1" allowOverlap="1" wp14:anchorId="05DC9CCE" wp14:editId="356869E7">
                <wp:simplePos x="0" y="0"/>
                <wp:positionH relativeFrom="column">
                  <wp:posOffset>2329607</wp:posOffset>
                </wp:positionH>
                <wp:positionV relativeFrom="paragraph">
                  <wp:posOffset>1320416</wp:posOffset>
                </wp:positionV>
                <wp:extent cx="360" cy="19800"/>
                <wp:effectExtent l="38100" t="38100" r="38100" b="37465"/>
                <wp:wrapNone/>
                <wp:docPr id="163" name="Freihand 163"/>
                <wp:cNvGraphicFramePr/>
                <a:graphic xmlns:a="http://schemas.openxmlformats.org/drawingml/2006/main">
                  <a:graphicData uri="http://schemas.microsoft.com/office/word/2010/wordprocessingInk">
                    <w14:contentPart bwMode="auto" r:id="rId44">
                      <w14:nvContentPartPr>
                        <w14:cNvContentPartPr/>
                      </w14:nvContentPartPr>
                      <w14:xfrm>
                        <a:off x="0" y="0"/>
                        <a:ext cx="360" cy="19800"/>
                      </w14:xfrm>
                    </w14:contentPart>
                  </a:graphicData>
                </a:graphic>
              </wp:anchor>
            </w:drawing>
          </mc:Choice>
          <mc:Fallback>
            <w:pict>
              <v:shape w14:anchorId="77073A00" id="Freihand 163" o:spid="_x0000_s1026" type="#_x0000_t75" style="position:absolute;margin-left:182.8pt;margin-top:103.3pt;width:1.4pt;height:2.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">
                <v:imagedata r:id="rId45" o:title=""/>
              </v:shape>
            </w:pict>
          </mc:Fallback>
        </mc:AlternateContent>
      </w:r>
      <w:r w:rsidR="003B39B3">
        <w:rPr>
          <w:noProof/>
          <w:lang w:eastAsia="de-DE"/>
        </w:rPr>
        <mc:AlternateContent>
          <mc:Choice Requires="wpi">
            <w:drawing>
              <wp:anchor distT="0" distB="0" distL="114300" distR="114300" simplePos="0" relativeHeight="251782144" behindDoc="0" locked="0" layoutInCell="1" allowOverlap="1" wp14:anchorId="1EF30933" wp14:editId="01B3A23B">
                <wp:simplePos x="0" y="0"/>
                <wp:positionH relativeFrom="column">
                  <wp:posOffset>1306127</wp:posOffset>
                </wp:positionH>
                <wp:positionV relativeFrom="paragraph">
                  <wp:posOffset>1351376</wp:posOffset>
                </wp:positionV>
                <wp:extent cx="360" cy="6120"/>
                <wp:effectExtent l="38100" t="19050" r="38100" b="32385"/>
                <wp:wrapNone/>
                <wp:docPr id="141" name="Freihand 141"/>
                <wp:cNvGraphicFramePr/>
                <a:graphic xmlns:a="http://schemas.openxmlformats.org/drawingml/2006/main">
                  <a:graphicData uri="http://schemas.microsoft.com/office/word/2010/wordprocessingInk">
                    <w14:contentPart bwMode="auto" r:id="rId46">
                      <w14:nvContentPartPr>
                        <w14:cNvContentPartPr/>
                      </w14:nvContentPartPr>
                      <w14:xfrm>
                        <a:off x="0" y="0"/>
                        <a:ext cx="360" cy="6120"/>
                      </w14:xfrm>
                    </w14:contentPart>
                  </a:graphicData>
                </a:graphic>
              </wp:anchor>
            </w:drawing>
          </mc:Choice>
          <mc:Fallback>
            <w:pict>
              <v:shape w14:anchorId="1561D615" id="Freihand 141" o:spid="_x0000_s1026" type="#_x0000_t75" style="position:absolute;margin-left:102.7pt;margin-top:105.75pt;width:.4pt;height:1.8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">
                <v:imagedata r:id="rId47" o:title=""/>
              </v:shape>
            </w:pict>
          </mc:Fallback>
        </mc:AlternateContent>
      </w:r>
      <w:r w:rsidR="00055DBF">
        <w:rPr>
          <w:noProof/>
          <w:lang w:eastAsia="de-DE"/>
        </w:rPr>
        <mc:AlternateContent>
          <mc:Choice Requires="wpi">
            <w:drawing>
              <wp:anchor distT="0" distB="0" distL="114300" distR="114300" simplePos="0" relativeHeight="251752448" behindDoc="0" locked="0" layoutInCell="1" allowOverlap="1" wp14:anchorId="4C0B0FC8" wp14:editId="636366B5">
                <wp:simplePos x="0" y="0"/>
                <wp:positionH relativeFrom="column">
                  <wp:posOffset>1886447</wp:posOffset>
                </wp:positionH>
                <wp:positionV relativeFrom="paragraph">
                  <wp:posOffset>839180</wp:posOffset>
                </wp:positionV>
                <wp:extent cx="12960" cy="360"/>
                <wp:effectExtent l="19050" t="38100" r="44450" b="38100"/>
                <wp:wrapNone/>
                <wp:docPr id="112" name="Freihand 112"/>
                <wp:cNvGraphicFramePr/>
                <a:graphic xmlns:a="http://schemas.openxmlformats.org/drawingml/2006/main">
                  <a:graphicData uri="http://schemas.microsoft.com/office/word/2010/wordprocessingInk">
                    <w14:contentPart bwMode="auto" r:id="rId48">
                      <w14:nvContentPartPr>
                        <w14:cNvContentPartPr/>
                      </w14:nvContentPartPr>
                      <w14:xfrm>
                        <a:off x="0" y="0"/>
                        <a:ext cx="12960" cy="360"/>
                      </w14:xfrm>
                    </w14:contentPart>
                  </a:graphicData>
                </a:graphic>
              </wp:anchor>
            </w:drawing>
          </mc:Choice>
          <mc:Fallback>
            <w:pict>
              <v:shape w14:anchorId="263491B3" id="Freihand 112" o:spid="_x0000_s1026" type="#_x0000_t75" style="position:absolute;margin-left:147.9pt;margin-top:65.45pt;width:2.3pt;height:1.4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">
                <v:imagedata r:id="rId49" o:title=""/>
              </v:shape>
            </w:pict>
          </mc:Fallback>
        </mc:AlternateContent>
      </w:r>
      <w:r w:rsidR="002F02EE" w:rsidRPr="002F02EE">
        <w:rPr>
          <w:noProof/>
          <w:lang w:eastAsia="de-DE"/>
        </w:rPr>
        <w:drawing>
          <wp:inline distT="0" distB="0" distL="0" distR="0" wp14:anchorId="4D174083" wp14:editId="77680D36">
            <wp:extent cx="6299835" cy="1311910"/>
            <wp:effectExtent l="0" t="0" r="5715"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835" cy="1311910"/>
                    </a:xfrm>
                    <a:prstGeom prst="rect">
                      <a:avLst/>
                    </a:prstGeom>
                  </pic:spPr>
                </pic:pic>
              </a:graphicData>
            </a:graphic>
          </wp:inline>
        </w:drawing>
      </w:r>
    </w:p>
    <w:p w14:paraId="507B2790" w14:textId="77777777" w:rsidR="000E01C4" w:rsidRDefault="003B39B3">
      <w:r w:rsidRPr="000E01C4">
        <w:rPr>
          <w:b/>
          <w:noProof/>
          <w:u w:val="single"/>
          <w:lang w:eastAsia="de-DE"/>
        </w:rPr>
        <mc:AlternateContent>
          <mc:Choice Requires="wpi">
            <w:drawing>
              <wp:anchor distT="0" distB="0" distL="114300" distR="114300" simplePos="0" relativeHeight="251821056" behindDoc="0" locked="0" layoutInCell="1" allowOverlap="1" wp14:anchorId="036EA16A" wp14:editId="6DCFD131">
                <wp:simplePos x="0" y="0"/>
                <wp:positionH relativeFrom="column">
                  <wp:posOffset>3138527</wp:posOffset>
                </wp:positionH>
                <wp:positionV relativeFrom="paragraph">
                  <wp:posOffset>5006</wp:posOffset>
                </wp:positionV>
                <wp:extent cx="360" cy="2520"/>
                <wp:effectExtent l="0" t="0" r="0" b="0"/>
                <wp:wrapNone/>
                <wp:docPr id="179" name="Freihand 179"/>
                <wp:cNvGraphicFramePr/>
                <a:graphic xmlns:a="http://schemas.openxmlformats.org/drawingml/2006/main">
                  <a:graphicData uri="http://schemas.microsoft.com/office/word/2010/wordprocessingInk">
                    <w14:contentPart bwMode="auto" r:id="rId51">
                      <w14:nvContentPartPr>
                        <w14:cNvContentPartPr/>
                      </w14:nvContentPartPr>
                      <w14:xfrm>
                        <a:off x="0" y="0"/>
                        <a:ext cx="360" cy="2520"/>
                      </w14:xfrm>
                    </w14:contentPart>
                  </a:graphicData>
                </a:graphic>
              </wp:anchor>
            </w:drawing>
          </mc:Choice>
          <mc:Fallback>
            <w:pict>
              <v:shape w14:anchorId="54BABB9A" id="Freihand 179" o:spid="_x0000_s1026" type="#_x0000_t75" style="position:absolute;margin-left:246.5pt;margin-top:-.25pt;width:1.4pt;height:1.5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">
                <v:imagedata r:id="rId52" o:title=""/>
              </v:shape>
            </w:pict>
          </mc:Fallback>
        </mc:AlternateContent>
      </w:r>
      <w:r w:rsidRPr="000E01C4">
        <w:rPr>
          <w:b/>
          <w:noProof/>
          <w:u w:val="single"/>
          <w:lang w:eastAsia="de-DE"/>
        </w:rPr>
        <mc:AlternateContent>
          <mc:Choice Requires="wpi">
            <w:drawing>
              <wp:anchor distT="0" distB="0" distL="114300" distR="114300" simplePos="0" relativeHeight="251802624" behindDoc="0" locked="0" layoutInCell="1" allowOverlap="1" wp14:anchorId="0350A72A" wp14:editId="58993950">
                <wp:simplePos x="0" y="0"/>
                <wp:positionH relativeFrom="column">
                  <wp:posOffset>1699247</wp:posOffset>
                </wp:positionH>
                <wp:positionV relativeFrom="paragraph">
                  <wp:posOffset>102926</wp:posOffset>
                </wp:positionV>
                <wp:extent cx="0" cy="33480"/>
                <wp:effectExtent l="38100" t="38100" r="38100" b="43180"/>
                <wp:wrapNone/>
                <wp:docPr id="161" name="Freihand 161"/>
                <wp:cNvGraphicFramePr/>
                <a:graphic xmlns:a="http://schemas.openxmlformats.org/drawingml/2006/main">
                  <a:graphicData uri="http://schemas.microsoft.com/office/word/2010/wordprocessingInk">
                    <w14:contentPart bwMode="auto" r:id="rId53">
                      <w14:nvContentPartPr>
                        <w14:cNvContentPartPr/>
                      </w14:nvContentPartPr>
                      <w14:xfrm>
                        <a:off x="0" y="0"/>
                        <a:ext cx="0" cy="33480"/>
                      </w14:xfrm>
                    </w14:contentPart>
                  </a:graphicData>
                </a:graphic>
              </wp:anchor>
            </w:drawing>
          </mc:Choice>
          <mc:Fallback>
            <w:pict>
              <v:shape w14:anchorId="4B34FC15" id="Freihand 161" o:spid="_x0000_s1026" type="#_x0000_t75" style="position:absolute;margin-left:133.8pt;margin-top:7.45pt;width:0;height: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">
                <v:imagedata r:id="rId54" o:title=""/>
              </v:shape>
            </w:pict>
          </mc:Fallback>
        </mc:AlternateContent>
      </w:r>
      <w:r w:rsidRPr="000E01C4">
        <w:rPr>
          <w:b/>
          <w:noProof/>
          <w:u w:val="single"/>
          <w:lang w:eastAsia="de-DE"/>
        </w:rPr>
        <mc:AlternateContent>
          <mc:Choice Requires="wpi">
            <w:drawing>
              <wp:anchor distT="0" distB="0" distL="114300" distR="114300" simplePos="0" relativeHeight="251790336" behindDoc="0" locked="0" layoutInCell="1" allowOverlap="1" wp14:anchorId="3327EA12" wp14:editId="740803B2">
                <wp:simplePos x="0" y="0"/>
                <wp:positionH relativeFrom="column">
                  <wp:posOffset>1680887</wp:posOffset>
                </wp:positionH>
                <wp:positionV relativeFrom="paragraph">
                  <wp:posOffset>35246</wp:posOffset>
                </wp:positionV>
                <wp:extent cx="360" cy="360"/>
                <wp:effectExtent l="38100" t="38100" r="38100" b="38100"/>
                <wp:wrapNone/>
                <wp:docPr id="149" name="Freihand 149"/>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385F31EA" id="Freihand 149" o:spid="_x0000_s1026" type="#_x0000_t75" style="position:absolute;margin-left:131.7pt;margin-top:2.15pt;width:1.4pt;height:1.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">
                <v:imagedata r:id="rId26" o:title=""/>
              </v:shape>
            </w:pict>
          </mc:Fallback>
        </mc:AlternateContent>
      </w:r>
      <w:r w:rsidR="000E01C4" w:rsidRPr="000E01C4">
        <w:rPr>
          <w:b/>
          <w:u w:val="single"/>
        </w:rPr>
        <w:t>Tabelle Lstg_Mitglied:</w:t>
      </w:r>
      <w:r w:rsidR="000E01C4">
        <w:t xml:space="preserve"> </w:t>
      </w:r>
    </w:p>
    <w:p w14:paraId="47656A5A" w14:textId="4BA2E2A5" w:rsidR="000E01C4" w:rsidRPr="000E01C4" w:rsidRDefault="000E01C4">
      <w:pPr>
        <w:rPr>
          <w:u w:val="single"/>
        </w:rPr>
      </w:pPr>
      <w:r w:rsidRPr="000E01C4">
        <w:rPr>
          <w:u w:val="single"/>
        </w:rPr>
        <w:t>offizielle Variante:</w:t>
      </w:r>
    </w:p>
    <w:p w14:paraId="3DD9BCE5" w14:textId="77058DE8" w:rsidR="000E01C4" w:rsidRDefault="000E01C4" w:rsidP="000E01C4">
      <w:pPr>
        <w:pStyle w:val="Listenabsatz"/>
        <w:numPr>
          <w:ilvl w:val="0"/>
          <w:numId w:val="1"/>
        </w:numPr>
      </w:pPr>
      <w:r>
        <w:t>hier wurde ein zusammengesetzter PK aus 4 Spalten gebildet ----&gt; die Kombinationen aus diesen 4 Spalten müssen immer eindeutig sein, sprich: sich unterscheiden --&gt; es kann kein Mehrfacheintrag für die selbe Leistungserbringung erfolgen</w:t>
      </w:r>
    </w:p>
    <w:p w14:paraId="0891EB49" w14:textId="144E11CA" w:rsidR="006E1674" w:rsidRDefault="000E01C4" w:rsidP="000E01C4">
      <w:pPr>
        <w:pStyle w:val="Listenabsatz"/>
        <w:numPr>
          <w:ilvl w:val="0"/>
          <w:numId w:val="1"/>
        </w:numPr>
      </w:pPr>
      <w:r>
        <w:t>die ersten 3 Spalten sind jede für sich Fremdschlüsselfeld</w:t>
      </w:r>
    </w:p>
    <w:p w14:paraId="5AC32637" w14:textId="77777777" w:rsidR="000E01C4" w:rsidRDefault="000E01C4"/>
    <w:p w14:paraId="455DE5C0" w14:textId="7AD9A4DA" w:rsidR="000E01C4" w:rsidRPr="000E01C4" w:rsidRDefault="000E01C4">
      <w:pPr>
        <w:rPr>
          <w:u w:val="single"/>
        </w:rPr>
      </w:pPr>
      <w:r w:rsidRPr="000E01C4">
        <w:rPr>
          <w:u w:val="single"/>
        </w:rPr>
        <w:t>Variante 2:</w:t>
      </w:r>
    </w:p>
    <w:p w14:paraId="02D8F68D" w14:textId="57194626" w:rsidR="000E01C4" w:rsidRDefault="004F079C">
      <w:r>
        <w:rPr>
          <w:noProof/>
        </w:rPr>
        <mc:AlternateContent>
          <mc:Choice Requires="wpi">
            <w:drawing>
              <wp:anchor distT="0" distB="0" distL="114300" distR="114300" simplePos="0" relativeHeight="251973632" behindDoc="0" locked="0" layoutInCell="1" allowOverlap="1" wp14:anchorId="72DD5193" wp14:editId="719CB084">
                <wp:simplePos x="0" y="0"/>
                <wp:positionH relativeFrom="column">
                  <wp:posOffset>1522095</wp:posOffset>
                </wp:positionH>
                <wp:positionV relativeFrom="paragraph">
                  <wp:posOffset>891540</wp:posOffset>
                </wp:positionV>
                <wp:extent cx="119380" cy="102870"/>
                <wp:effectExtent l="38100" t="38100" r="33020" b="49530"/>
                <wp:wrapNone/>
                <wp:docPr id="1133033506" name="Freihand 3"/>
                <wp:cNvGraphicFramePr/>
                <a:graphic xmlns:a="http://schemas.openxmlformats.org/drawingml/2006/main">
                  <a:graphicData uri="http://schemas.microsoft.com/office/word/2010/wordprocessingInk">
                    <w14:contentPart bwMode="auto" r:id="rId56">
                      <w14:nvContentPartPr>
                        <w14:cNvContentPartPr/>
                      </w14:nvContentPartPr>
                      <w14:xfrm>
                        <a:off x="0" y="0"/>
                        <a:ext cx="119380" cy="102870"/>
                      </w14:xfrm>
                    </w14:contentPart>
                  </a:graphicData>
                </a:graphic>
              </wp:anchor>
            </w:drawing>
          </mc:Choice>
          <mc:Fallback>
            <w:pict>
              <v:shapetype w14:anchorId="10C0A7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 o:spid="_x0000_s1026" type="#_x0000_t75" style="position:absolute;margin-left:119.5pt;margin-top:69.85pt;width:10.1pt;height:8.8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">
                <v:imagedata r:id="rId57" o:title=""/>
              </v:shape>
            </w:pict>
          </mc:Fallback>
        </mc:AlternateContent>
      </w:r>
      <w:r>
        <w:rPr>
          <w:noProof/>
        </w:rPr>
        <mc:AlternateContent>
          <mc:Choice Requires="wpi">
            <w:drawing>
              <wp:anchor distT="0" distB="0" distL="114300" distR="114300" simplePos="0" relativeHeight="251974656" behindDoc="0" locked="0" layoutInCell="1" allowOverlap="1" wp14:anchorId="026D3F41" wp14:editId="2B04C8EB">
                <wp:simplePos x="0" y="0"/>
                <wp:positionH relativeFrom="column">
                  <wp:posOffset>1527810</wp:posOffset>
                </wp:positionH>
                <wp:positionV relativeFrom="paragraph">
                  <wp:posOffset>931545</wp:posOffset>
                </wp:positionV>
                <wp:extent cx="162560" cy="17780"/>
                <wp:effectExtent l="38100" t="76200" r="66040" b="96520"/>
                <wp:wrapNone/>
                <wp:docPr id="929886312" name="Freihand 4"/>
                <wp:cNvGraphicFramePr/>
                <a:graphic xmlns:a="http://schemas.openxmlformats.org/drawingml/2006/main">
                  <a:graphicData uri="http://schemas.microsoft.com/office/word/2010/wordprocessingInk">
                    <w14:contentPart bwMode="auto" r:id="rId58">
                      <w14:nvContentPartPr>
                        <w14:cNvContentPartPr/>
                      </w14:nvContentPartPr>
                      <w14:xfrm>
                        <a:off x="0" y="0"/>
                        <a:ext cx="162560" cy="17780"/>
                      </w14:xfrm>
                    </w14:contentPart>
                  </a:graphicData>
                </a:graphic>
              </wp:anchor>
            </w:drawing>
          </mc:Choice>
          <mc:Fallback>
            <w:pict>
              <v:shape w14:anchorId="34825122" id="Freihand 4" o:spid="_x0000_s1026" type="#_x0000_t75" style="position:absolute;margin-left:118.9pt;margin-top:70.5pt;width:15.6pt;height:7.1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">
                <v:imagedata r:id="rId59" o:title=""/>
              </v:shape>
            </w:pict>
          </mc:Fallback>
        </mc:AlternateContent>
      </w:r>
      <w:r>
        <w:rPr>
          <w:noProof/>
        </w:rPr>
        <mc:AlternateContent>
          <mc:Choice Requires="wpi">
            <w:drawing>
              <wp:anchor distT="0" distB="0" distL="114300" distR="114300" simplePos="0" relativeHeight="251975680" behindDoc="0" locked="0" layoutInCell="1" allowOverlap="1" wp14:anchorId="6BA9028D" wp14:editId="781A7B9A">
                <wp:simplePos x="0" y="0"/>
                <wp:positionH relativeFrom="column">
                  <wp:posOffset>1565275</wp:posOffset>
                </wp:positionH>
                <wp:positionV relativeFrom="paragraph">
                  <wp:posOffset>977900</wp:posOffset>
                </wp:positionV>
                <wp:extent cx="166370" cy="3175"/>
                <wp:effectExtent l="57150" t="76200" r="62230" b="92075"/>
                <wp:wrapNone/>
                <wp:docPr id="948285855" name="Freihand 5"/>
                <wp:cNvGraphicFramePr/>
                <a:graphic xmlns:a="http://schemas.openxmlformats.org/drawingml/2006/main">
                  <a:graphicData uri="http://schemas.microsoft.com/office/word/2010/wordprocessingInk">
                    <w14:contentPart bwMode="auto" r:id="rId60">
                      <w14:nvContentPartPr>
                        <w14:cNvContentPartPr/>
                      </w14:nvContentPartPr>
                      <w14:xfrm>
                        <a:off x="0" y="0"/>
                        <a:ext cx="166370" cy="3175"/>
                      </w14:xfrm>
                    </w14:contentPart>
                  </a:graphicData>
                </a:graphic>
              </wp:anchor>
            </w:drawing>
          </mc:Choice>
          <mc:Fallback>
            <w:pict>
              <v:shape w14:anchorId="4BA315D5" id="Freihand 5" o:spid="_x0000_s1026" type="#_x0000_t75" style="position:absolute;margin-left:121.85pt;margin-top:74.2pt;width:15.9pt;height:5.8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">
                <v:imagedata r:id="rId61" o:title=""/>
              </v:shape>
            </w:pict>
          </mc:Fallback>
        </mc:AlternateContent>
      </w:r>
      <w:r>
        <w:rPr>
          <w:noProof/>
        </w:rPr>
        <mc:AlternateContent>
          <mc:Choice Requires="wpi">
            <w:drawing>
              <wp:anchor distT="0" distB="0" distL="114300" distR="114300" simplePos="0" relativeHeight="251976704" behindDoc="0" locked="0" layoutInCell="1" allowOverlap="1" wp14:anchorId="0B53EF02" wp14:editId="186F1237">
                <wp:simplePos x="0" y="0"/>
                <wp:positionH relativeFrom="column">
                  <wp:posOffset>1540510</wp:posOffset>
                </wp:positionH>
                <wp:positionV relativeFrom="paragraph">
                  <wp:posOffset>955675</wp:posOffset>
                </wp:positionV>
                <wp:extent cx="67945" cy="13970"/>
                <wp:effectExtent l="57150" t="57150" r="65405" b="100330"/>
                <wp:wrapNone/>
                <wp:docPr id="1429497318" name="Freihand 6"/>
                <wp:cNvGraphicFramePr/>
                <a:graphic xmlns:a="http://schemas.openxmlformats.org/drawingml/2006/main">
                  <a:graphicData uri="http://schemas.microsoft.com/office/word/2010/wordprocessingInk">
                    <w14:contentPart bwMode="auto" r:id="rId62">
                      <w14:nvContentPartPr>
                        <w14:cNvContentPartPr/>
                      </w14:nvContentPartPr>
                      <w14:xfrm>
                        <a:off x="0" y="0"/>
                        <a:ext cx="67945" cy="13970"/>
                      </w14:xfrm>
                    </w14:contentPart>
                  </a:graphicData>
                </a:graphic>
              </wp:anchor>
            </w:drawing>
          </mc:Choice>
          <mc:Fallback>
            <w:pict>
              <v:shape w14:anchorId="617439A0" id="Freihand 6" o:spid="_x0000_s1026" type="#_x0000_t75" style="position:absolute;margin-left:119.9pt;margin-top:72.5pt;width:8.15pt;height:6.5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&#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">
                <v:imagedata r:id="rId63" o:title=""/>
              </v:shape>
            </w:pict>
          </mc:Fallback>
        </mc:AlternateContent>
      </w:r>
      <w:r>
        <w:rPr>
          <w:noProof/>
        </w:rPr>
        <mc:AlternateContent>
          <mc:Choice Requires="wpi">
            <w:drawing>
              <wp:anchor distT="0" distB="0" distL="114300" distR="114300" simplePos="0" relativeHeight="251977728" behindDoc="0" locked="0" layoutInCell="1" allowOverlap="1" wp14:anchorId="4A15D402" wp14:editId="61586D89">
                <wp:simplePos x="0" y="0"/>
                <wp:positionH relativeFrom="column">
                  <wp:posOffset>1590040</wp:posOffset>
                </wp:positionH>
                <wp:positionV relativeFrom="paragraph">
                  <wp:posOffset>916305</wp:posOffset>
                </wp:positionV>
                <wp:extent cx="169545" cy="48895"/>
                <wp:effectExtent l="38100" t="57150" r="59055" b="84455"/>
                <wp:wrapNone/>
                <wp:docPr id="16503375" name="Freihand 7"/>
                <wp:cNvGraphicFramePr/>
                <a:graphic xmlns:a="http://schemas.openxmlformats.org/drawingml/2006/main">
                  <a:graphicData uri="http://schemas.microsoft.com/office/word/2010/wordprocessingInk">
                    <w14:contentPart bwMode="auto" r:id="rId64">
                      <w14:nvContentPartPr>
                        <w14:cNvContentPartPr/>
                      </w14:nvContentPartPr>
                      <w14:xfrm>
                        <a:off x="0" y="0"/>
                        <a:ext cx="169545" cy="48895"/>
                      </w14:xfrm>
                    </w14:contentPart>
                  </a:graphicData>
                </a:graphic>
              </wp:anchor>
            </w:drawing>
          </mc:Choice>
          <mc:Fallback>
            <w:pict>
              <v:shape w14:anchorId="17A27B55" id="Freihand 7" o:spid="_x0000_s1026" type="#_x0000_t75" style="position:absolute;margin-left:123.8pt;margin-top:69.35pt;width:16.15pt;height:9.4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">
                <v:imagedata r:id="rId65" o:title=""/>
              </v:shape>
            </w:pict>
          </mc:Fallback>
        </mc:AlternateContent>
      </w:r>
      <w:r>
        <w:rPr>
          <w:noProof/>
        </w:rPr>
        <mc:AlternateContent>
          <mc:Choice Requires="wpi">
            <w:drawing>
              <wp:anchor distT="0" distB="0" distL="114300" distR="114300" simplePos="0" relativeHeight="251978752" behindDoc="0" locked="0" layoutInCell="1" allowOverlap="1" wp14:anchorId="602D4493" wp14:editId="47BE0F29">
                <wp:simplePos x="0" y="0"/>
                <wp:positionH relativeFrom="column">
                  <wp:posOffset>1546860</wp:posOffset>
                </wp:positionH>
                <wp:positionV relativeFrom="paragraph">
                  <wp:posOffset>1069975</wp:posOffset>
                </wp:positionV>
                <wp:extent cx="189230" cy="91440"/>
                <wp:effectExtent l="57150" t="57150" r="1270" b="99060"/>
                <wp:wrapNone/>
                <wp:docPr id="1994703233" name="Freihand 8"/>
                <wp:cNvGraphicFramePr/>
                <a:graphic xmlns:a="http://schemas.openxmlformats.org/drawingml/2006/main">
                  <a:graphicData uri="http://schemas.microsoft.com/office/word/2010/wordprocessingInk">
                    <w14:contentPart bwMode="auto" r:id="rId66">
                      <w14:nvContentPartPr>
                        <w14:cNvContentPartPr/>
                      </w14:nvContentPartPr>
                      <w14:xfrm>
                        <a:off x="0" y="0"/>
                        <a:ext cx="189230" cy="91440"/>
                      </w14:xfrm>
                    </w14:contentPart>
                  </a:graphicData>
                </a:graphic>
              </wp:anchor>
            </w:drawing>
          </mc:Choice>
          <mc:Fallback>
            <w:pict>
              <v:shape w14:anchorId="510092B0" id="Freihand 8" o:spid="_x0000_s1026" type="#_x0000_t75" style="position:absolute;margin-left:120.4pt;margin-top:81.4pt;width:17.7pt;height:12.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">
                <v:imagedata r:id="rId67" o:title=""/>
              </v:shape>
            </w:pict>
          </mc:Fallback>
        </mc:AlternateContent>
      </w:r>
      <w:r>
        <w:rPr>
          <w:noProof/>
        </w:rPr>
        <mc:AlternateContent>
          <mc:Choice Requires="wpi">
            <w:drawing>
              <wp:anchor distT="0" distB="0" distL="114300" distR="114300" simplePos="0" relativeHeight="251979776" behindDoc="0" locked="0" layoutInCell="1" allowOverlap="1" wp14:anchorId="559D003D" wp14:editId="7B60B2F3">
                <wp:simplePos x="0" y="0"/>
                <wp:positionH relativeFrom="column">
                  <wp:posOffset>1195705</wp:posOffset>
                </wp:positionH>
                <wp:positionV relativeFrom="paragraph">
                  <wp:posOffset>1249045</wp:posOffset>
                </wp:positionV>
                <wp:extent cx="212725" cy="59055"/>
                <wp:effectExtent l="57150" t="57150" r="34925" b="93345"/>
                <wp:wrapNone/>
                <wp:docPr id="287943866" name="Freihand 9"/>
                <wp:cNvGraphicFramePr/>
                <a:graphic xmlns:a="http://schemas.openxmlformats.org/drawingml/2006/main">
                  <a:graphicData uri="http://schemas.microsoft.com/office/word/2010/wordprocessingInk">
                    <w14:contentPart bwMode="auto" r:id="rId68">
                      <w14:nvContentPartPr>
                        <w14:cNvContentPartPr/>
                      </w14:nvContentPartPr>
                      <w14:xfrm>
                        <a:off x="0" y="0"/>
                        <a:ext cx="212725" cy="59055"/>
                      </w14:xfrm>
                    </w14:contentPart>
                  </a:graphicData>
                </a:graphic>
              </wp:anchor>
            </w:drawing>
          </mc:Choice>
          <mc:Fallback>
            <w:pict>
              <v:shape w14:anchorId="614A3EB3" id="Freihand 9" o:spid="_x0000_s1026" type="#_x0000_t75" style="position:absolute;margin-left:92.75pt;margin-top:95.55pt;width:19.55pt;height:10.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">
                <v:imagedata r:id="rId69" o:title=""/>
              </v:shape>
            </w:pict>
          </mc:Fallback>
        </mc:AlternateContent>
      </w:r>
      <w:r>
        <w:rPr>
          <w:noProof/>
        </w:rPr>
        <mc:AlternateContent>
          <mc:Choice Requires="wpi">
            <w:drawing>
              <wp:anchor distT="0" distB="0" distL="114300" distR="114300" simplePos="0" relativeHeight="251980800" behindDoc="0" locked="0" layoutInCell="1" allowOverlap="1" wp14:anchorId="1FD21DA7" wp14:editId="0463953B">
                <wp:simplePos x="0" y="0"/>
                <wp:positionH relativeFrom="column">
                  <wp:posOffset>1216660</wp:posOffset>
                </wp:positionH>
                <wp:positionV relativeFrom="paragraph">
                  <wp:posOffset>1398905</wp:posOffset>
                </wp:positionV>
                <wp:extent cx="206375" cy="60325"/>
                <wp:effectExtent l="38100" t="57150" r="60325" b="92075"/>
                <wp:wrapNone/>
                <wp:docPr id="1811326724" name="Freihand 10"/>
                <wp:cNvGraphicFramePr/>
                <a:graphic xmlns:a="http://schemas.openxmlformats.org/drawingml/2006/main">
                  <a:graphicData uri="http://schemas.microsoft.com/office/word/2010/wordprocessingInk">
                    <w14:contentPart bwMode="auto" r:id="rId70">
                      <w14:nvContentPartPr>
                        <w14:cNvContentPartPr/>
                      </w14:nvContentPartPr>
                      <w14:xfrm>
                        <a:off x="0" y="0"/>
                        <a:ext cx="206375" cy="60325"/>
                      </w14:xfrm>
                    </w14:contentPart>
                  </a:graphicData>
                </a:graphic>
              </wp:anchor>
            </w:drawing>
          </mc:Choice>
          <mc:Fallback>
            <w:pict>
              <v:shape w14:anchorId="07770797" id="Freihand 10" o:spid="_x0000_s1026" type="#_x0000_t75" style="position:absolute;margin-left:94.4pt;margin-top:107.3pt;width:19.05pt;height:10.4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">
                <v:imagedata r:id="rId71" o:title=""/>
              </v:shape>
            </w:pict>
          </mc:Fallback>
        </mc:AlternateContent>
      </w:r>
      <w:r>
        <w:rPr>
          <w:noProof/>
        </w:rPr>
        <mc:AlternateContent>
          <mc:Choice Requires="wpi">
            <w:drawing>
              <wp:anchor distT="0" distB="0" distL="114300" distR="114300" simplePos="0" relativeHeight="251984896" behindDoc="0" locked="0" layoutInCell="1" allowOverlap="1" wp14:anchorId="7A6D29DC" wp14:editId="5D0ADA3F">
                <wp:simplePos x="0" y="0"/>
                <wp:positionH relativeFrom="column">
                  <wp:posOffset>280035</wp:posOffset>
                </wp:positionH>
                <wp:positionV relativeFrom="paragraph">
                  <wp:posOffset>771525</wp:posOffset>
                </wp:positionV>
                <wp:extent cx="170180" cy="81280"/>
                <wp:effectExtent l="38100" t="38100" r="39370" b="52070"/>
                <wp:wrapNone/>
                <wp:docPr id="927030908" name="Freihand 14"/>
                <wp:cNvGraphicFramePr/>
                <a:graphic xmlns:a="http://schemas.openxmlformats.org/drawingml/2006/main">
                  <a:graphicData uri="http://schemas.microsoft.com/office/word/2010/wordprocessingInk">
                    <w14:contentPart bwMode="auto" r:id="rId72">
                      <w14:nvContentPartPr>
                        <w14:cNvContentPartPr/>
                      </w14:nvContentPartPr>
                      <w14:xfrm>
                        <a:off x="0" y="0"/>
                        <a:ext cx="170180" cy="81280"/>
                      </w14:xfrm>
                    </w14:contentPart>
                  </a:graphicData>
                </a:graphic>
              </wp:anchor>
            </w:drawing>
          </mc:Choice>
          <mc:Fallback>
            <w:pict>
              <v:shape w14:anchorId="0026ED3F" id="Freihand 14" o:spid="_x0000_s1026" type="#_x0000_t75" style="position:absolute;margin-left:21.55pt;margin-top:60.25pt;width:14.35pt;height:7.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">
                <v:imagedata r:id="rId73" o:title=""/>
              </v:shape>
            </w:pict>
          </mc:Fallback>
        </mc:AlternateContent>
      </w:r>
      <w:r>
        <w:rPr>
          <w:noProof/>
        </w:rPr>
        <mc:AlternateContent>
          <mc:Choice Requires="wpi">
            <w:drawing>
              <wp:anchor distT="0" distB="0" distL="114300" distR="114300" simplePos="0" relativeHeight="251998208" behindDoc="0" locked="0" layoutInCell="1" allowOverlap="1" wp14:anchorId="08F65018" wp14:editId="6546828A">
                <wp:simplePos x="0" y="0"/>
                <wp:positionH relativeFrom="column">
                  <wp:posOffset>615315</wp:posOffset>
                </wp:positionH>
                <wp:positionV relativeFrom="paragraph">
                  <wp:posOffset>751840</wp:posOffset>
                </wp:positionV>
                <wp:extent cx="210820" cy="100330"/>
                <wp:effectExtent l="38100" t="38100" r="17780" b="52070"/>
                <wp:wrapNone/>
                <wp:docPr id="1786200120" name="Freihand 27"/>
                <wp:cNvGraphicFramePr/>
                <a:graphic xmlns:a="http://schemas.openxmlformats.org/drawingml/2006/main">
                  <a:graphicData uri="http://schemas.microsoft.com/office/word/2010/wordprocessingInk">
                    <w14:contentPart bwMode="auto" r:id="rId74">
                      <w14:nvContentPartPr>
                        <w14:cNvContentPartPr/>
                      </w14:nvContentPartPr>
                      <w14:xfrm>
                        <a:off x="0" y="0"/>
                        <a:ext cx="210820" cy="100330"/>
                      </w14:xfrm>
                    </w14:contentPart>
                  </a:graphicData>
                </a:graphic>
              </wp:anchor>
            </w:drawing>
          </mc:Choice>
          <mc:Fallback>
            <w:pict>
              <v:shape w14:anchorId="3F2AFCB5" id="Freihand 27" o:spid="_x0000_s1026" type="#_x0000_t75" style="position:absolute;margin-left:47.95pt;margin-top:58.7pt;width:17.55pt;height:8.8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">
                <v:imagedata r:id="rId75" o:title=""/>
              </v:shape>
            </w:pict>
          </mc:Fallback>
        </mc:AlternateContent>
      </w:r>
      <w:r>
        <w:rPr>
          <w:noProof/>
        </w:rPr>
        <mc:AlternateContent>
          <mc:Choice Requires="wpi">
            <w:drawing>
              <wp:anchor distT="0" distB="0" distL="114300" distR="114300" simplePos="0" relativeHeight="251997184" behindDoc="0" locked="0" layoutInCell="1" allowOverlap="1" wp14:anchorId="7741C17B" wp14:editId="74EA8D95">
                <wp:simplePos x="0" y="0"/>
                <wp:positionH relativeFrom="column">
                  <wp:posOffset>1035685</wp:posOffset>
                </wp:positionH>
                <wp:positionV relativeFrom="paragraph">
                  <wp:posOffset>722313</wp:posOffset>
                </wp:positionV>
                <wp:extent cx="355600" cy="146685"/>
                <wp:effectExtent l="38100" t="38100" r="25400" b="43815"/>
                <wp:wrapNone/>
                <wp:docPr id="1122784741" name="Freihand 26"/>
                <wp:cNvGraphicFramePr/>
                <a:graphic xmlns:a="http://schemas.openxmlformats.org/drawingml/2006/main">
                  <a:graphicData uri="http://schemas.microsoft.com/office/word/2010/wordprocessingInk">
                    <w14:contentPart bwMode="auto" r:id="rId76">
                      <w14:nvContentPartPr>
                        <w14:cNvContentPartPr/>
                      </w14:nvContentPartPr>
                      <w14:xfrm>
                        <a:off x="0" y="0"/>
                        <a:ext cx="355600" cy="146685"/>
                      </w14:xfrm>
                    </w14:contentPart>
                  </a:graphicData>
                </a:graphic>
              </wp:anchor>
            </w:drawing>
          </mc:Choice>
          <mc:Fallback>
            <w:pict>
              <v:shape w14:anchorId="50FFA926" id="Freihand 26" o:spid="_x0000_s1026" type="#_x0000_t75" style="position:absolute;margin-left:81.05pt;margin-top:56.4pt;width:28.95pt;height:12.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">
                <v:imagedata r:id="rId77" o:title=""/>
              </v:shape>
            </w:pict>
          </mc:Fallback>
        </mc:AlternateContent>
      </w:r>
      <w:r w:rsidR="000E01C4">
        <w:t>diese Tabelle könnte auch so aussehen</w:t>
      </w:r>
      <w:r>
        <w:t xml:space="preserve"> (also kein 4fach zusammengesetzter PK, sondern nur eine einfache ID als PK)</w:t>
      </w:r>
      <w:r w:rsidR="000E01C4">
        <w:t>:</w:t>
      </w:r>
      <w:r w:rsidR="000E01C4">
        <w:br/>
      </w:r>
      <w:r w:rsidR="000E01C4" w:rsidRPr="000E01C4">
        <w:rPr>
          <w:noProof/>
        </w:rPr>
        <w:drawing>
          <wp:inline distT="0" distB="0" distL="0" distR="0" wp14:anchorId="178ED90F" wp14:editId="65E042EF">
            <wp:extent cx="2061275" cy="2026920"/>
            <wp:effectExtent l="0" t="0" r="0" b="0"/>
            <wp:docPr id="120742052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528" name="Grafik 1" descr="Ein Bild, das Text, Schrift, Screenshot, Reihe enthält.&#10;&#10;Automatisch generierte Beschreibung"/>
                    <pic:cNvPicPr/>
                  </pic:nvPicPr>
                  <pic:blipFill>
                    <a:blip r:embed="rId78"/>
                    <a:stretch>
                      <a:fillRect/>
                    </a:stretch>
                  </pic:blipFill>
                  <pic:spPr>
                    <a:xfrm>
                      <a:off x="0" y="0"/>
                      <a:ext cx="2065615" cy="2031188"/>
                    </a:xfrm>
                    <a:prstGeom prst="rect">
                      <a:avLst/>
                    </a:prstGeom>
                  </pic:spPr>
                </pic:pic>
              </a:graphicData>
            </a:graphic>
          </wp:inline>
        </w:drawing>
      </w:r>
    </w:p>
    <w:p w14:paraId="01A40392" w14:textId="542663F5" w:rsidR="000E01C4" w:rsidRDefault="002D31F9" w:rsidP="000E01C4">
      <w:pPr>
        <w:pStyle w:val="Listenabsatz"/>
        <w:numPr>
          <w:ilvl w:val="0"/>
          <w:numId w:val="1"/>
        </w:numPr>
      </w:pPr>
      <w:r>
        <w:t>hier wurde ein künstlicher Schlüssel verwendet, um als ID Eindeutigkeit herzustellen ---&gt; dieser Schlüssel kann aber keine Mehrfacheinträge bei den 4 ersten Spalten verhindern</w:t>
      </w:r>
    </w:p>
    <w:p w14:paraId="60FC0B16" w14:textId="77777777" w:rsidR="006E1674" w:rsidRDefault="006E1674"/>
    <w:p w14:paraId="40423457" w14:textId="77777777" w:rsidR="006E1674" w:rsidRDefault="006E1674">
      <w:pPr>
        <w:spacing w:after="200" w:line="276" w:lineRule="auto"/>
      </w:pPr>
      <w:r>
        <w:br w:type="page"/>
      </w:r>
    </w:p>
    <w:p w14:paraId="46DED648" w14:textId="77777777" w:rsidR="006E1674" w:rsidRPr="006E1674" w:rsidRDefault="00A0723D" w:rsidP="006E1674">
      <w:pPr>
        <w:pBdr>
          <w:bottom w:val="single" w:sz="4" w:space="1" w:color="auto"/>
        </w:pBdr>
        <w:rPr>
          <w:b/>
        </w:rPr>
      </w:pPr>
      <w:r>
        <w:rPr>
          <w:b/>
        </w:rPr>
        <w:lastRenderedPageBreak/>
        <w:t>Handlungsschritt</w:t>
      </w:r>
      <w:r w:rsidR="006E1674">
        <w:rPr>
          <w:b/>
        </w:rPr>
        <w:t xml:space="preserve"> 5</w:t>
      </w:r>
    </w:p>
    <w:p w14:paraId="6DCF587A" w14:textId="77777777" w:rsidR="006E1674" w:rsidRDefault="006E1674"/>
    <w:p w14:paraId="468235BC" w14:textId="77777777" w:rsidR="006E1674" w:rsidRDefault="006E1674">
      <w:r w:rsidRPr="006E1674">
        <w:rPr>
          <w:noProof/>
          <w:lang w:eastAsia="de-DE"/>
        </w:rPr>
        <w:drawing>
          <wp:inline distT="0" distB="0" distL="0" distR="0" wp14:anchorId="7AE91590" wp14:editId="0B2A7F6A">
            <wp:extent cx="3169249" cy="20451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8056" cy="2057246"/>
                    </a:xfrm>
                    <a:prstGeom prst="rect">
                      <a:avLst/>
                    </a:prstGeom>
                  </pic:spPr>
                </pic:pic>
              </a:graphicData>
            </a:graphic>
          </wp:inline>
        </w:drawing>
      </w:r>
    </w:p>
    <w:p w14:paraId="0C54390E" w14:textId="77777777" w:rsidR="006E1674" w:rsidRDefault="006E1674"/>
    <w:p w14:paraId="161D73B4" w14:textId="77777777" w:rsidR="006E1674" w:rsidRDefault="006E1674" w:rsidP="006E1674">
      <w:r>
        <w:t xml:space="preserve">Formulieren Sie SQL-Abfragen für die nachstehenden Aufgabenstellungen. </w:t>
      </w:r>
    </w:p>
    <w:p w14:paraId="02EC7AEA" w14:textId="77777777" w:rsidR="006E1674" w:rsidRDefault="006E1674" w:rsidP="006E1674">
      <w:r>
        <w:t>a) Geben Sie alle Attribute des jüngsten Mitglieds aus. (4 Punkte)</w:t>
      </w:r>
    </w:p>
    <w:p w14:paraId="4534112A" w14:textId="77777777" w:rsidR="006E1674" w:rsidRDefault="006E1674"/>
    <w:p w14:paraId="79834DE6" w14:textId="77777777" w:rsidR="002D5A5F" w:rsidRPr="002D5A5F" w:rsidRDefault="002D5A5F">
      <w:pPr>
        <w:rPr>
          <w:color w:val="0000FF"/>
          <w:u w:val="single"/>
        </w:rPr>
      </w:pPr>
      <w:r w:rsidRPr="002D5A5F">
        <w:rPr>
          <w:color w:val="0000FF"/>
          <w:u w:val="single"/>
        </w:rPr>
        <w:t>VARIANTE 1:</w:t>
      </w:r>
    </w:p>
    <w:p w14:paraId="3D507900" w14:textId="77777777" w:rsidR="00FD57E4" w:rsidRDefault="001819AC">
      <w:pPr>
        <w:rPr>
          <w:color w:val="0000FF"/>
        </w:rPr>
      </w:pPr>
      <w:r>
        <w:rPr>
          <w:noProof/>
          <w:color w:val="0000FF"/>
          <w:lang w:eastAsia="de-DE"/>
        </w:rPr>
        <mc:AlternateContent>
          <mc:Choice Requires="wpi">
            <w:drawing>
              <wp:anchor distT="0" distB="0" distL="114300" distR="114300" simplePos="0" relativeHeight="251919360" behindDoc="0" locked="0" layoutInCell="1" allowOverlap="1" wp14:anchorId="59DFF2A0" wp14:editId="7F6BD45D">
                <wp:simplePos x="0" y="0"/>
                <wp:positionH relativeFrom="column">
                  <wp:posOffset>-436047</wp:posOffset>
                </wp:positionH>
                <wp:positionV relativeFrom="paragraph">
                  <wp:posOffset>-21211</wp:posOffset>
                </wp:positionV>
                <wp:extent cx="405360" cy="337680"/>
                <wp:effectExtent l="38100" t="38100" r="33020" b="43815"/>
                <wp:wrapNone/>
                <wp:docPr id="275" name="Freihand 275"/>
                <wp:cNvGraphicFramePr/>
                <a:graphic xmlns:a="http://schemas.openxmlformats.org/drawingml/2006/main">
                  <a:graphicData uri="http://schemas.microsoft.com/office/word/2010/wordprocessingInk">
                    <w14:contentPart bwMode="auto" r:id="rId80">
                      <w14:nvContentPartPr>
                        <w14:cNvContentPartPr/>
                      </w14:nvContentPartPr>
                      <w14:xfrm>
                        <a:off x="0" y="0"/>
                        <a:ext cx="405360" cy="337680"/>
                      </w14:xfrm>
                    </w14:contentPart>
                  </a:graphicData>
                </a:graphic>
              </wp:anchor>
            </w:drawing>
          </mc:Choice>
          <mc:Fallback>
            <w:pict>
              <v:shape w14:anchorId="56CA2002" id="Freihand 275" o:spid="_x0000_s1026" type="#_x0000_t75" style="position:absolute;margin-left:-35.45pt;margin-top:-1.85pt;width:33.2pt;height:28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">
                <v:imagedata r:id="rId456" o:title=""/>
              </v:shape>
            </w:pict>
          </mc:Fallback>
        </mc:AlternateContent>
      </w:r>
      <w:r w:rsidR="00FD57E4" w:rsidRPr="00FD57E4">
        <w:rPr>
          <w:color w:val="0000FF"/>
        </w:rPr>
        <w:t>select * from Mitglied</w:t>
      </w:r>
      <w:r w:rsidR="00FD57E4" w:rsidRPr="00FD57E4">
        <w:rPr>
          <w:color w:val="0000FF"/>
        </w:rPr>
        <w:br/>
        <w:t>where gebDat = (</w:t>
      </w:r>
      <w:r w:rsidR="00FD57E4">
        <w:rPr>
          <w:color w:val="0000FF"/>
        </w:rPr>
        <w:t>select max</w:t>
      </w:r>
      <w:r w:rsidR="00FD57E4" w:rsidRPr="00FD57E4">
        <w:rPr>
          <w:color w:val="0000FF"/>
        </w:rPr>
        <w:t>(gebDat) from Mitglied)</w:t>
      </w:r>
    </w:p>
    <w:p w14:paraId="533EC5FF" w14:textId="77777777" w:rsidR="00FD57E4" w:rsidRDefault="00FD57E4">
      <w:pPr>
        <w:rPr>
          <w:color w:val="0000FF"/>
        </w:rPr>
      </w:pPr>
    </w:p>
    <w:p w14:paraId="2A3EAF0A" w14:textId="77777777" w:rsidR="00FD57E4" w:rsidRPr="00FD57E4" w:rsidRDefault="00FD57E4">
      <w:pPr>
        <w:rPr>
          <w:b/>
          <w:color w:val="0000FF"/>
          <w:u w:val="single"/>
        </w:rPr>
      </w:pPr>
      <w:r w:rsidRPr="00FD57E4">
        <w:rPr>
          <w:b/>
          <w:color w:val="0000FF"/>
          <w:u w:val="single"/>
        </w:rPr>
        <w:t>BEACHTE:</w:t>
      </w:r>
    </w:p>
    <w:p w14:paraId="41CDDF96" w14:textId="77777777" w:rsidR="00FD57E4" w:rsidRDefault="00FD57E4" w:rsidP="00FD57E4">
      <w:pPr>
        <w:pStyle w:val="Listenabsatz"/>
        <w:numPr>
          <w:ilvl w:val="0"/>
          <w:numId w:val="1"/>
        </w:numPr>
        <w:rPr>
          <w:color w:val="0000FF"/>
        </w:rPr>
      </w:pPr>
      <w:r>
        <w:rPr>
          <w:color w:val="0000FF"/>
        </w:rPr>
        <w:t>'jüngstes Mitglied' ---&gt; Funktion max()</w:t>
      </w:r>
    </w:p>
    <w:p w14:paraId="120745E0" w14:textId="77777777" w:rsidR="00FD57E4" w:rsidRDefault="00FD57E4" w:rsidP="00FD57E4">
      <w:pPr>
        <w:rPr>
          <w:color w:val="0000FF"/>
        </w:rPr>
      </w:pPr>
    </w:p>
    <w:p w14:paraId="3C1067AF" w14:textId="77777777" w:rsidR="002D5A5F" w:rsidRPr="002D5A5F" w:rsidRDefault="002D5A5F" w:rsidP="00FD57E4">
      <w:pPr>
        <w:rPr>
          <w:color w:val="0000FF"/>
          <w:u w:val="single"/>
        </w:rPr>
      </w:pPr>
      <w:r>
        <w:rPr>
          <w:color w:val="0000FF"/>
          <w:u w:val="single"/>
        </w:rPr>
        <w:t>VARIANTE 2</w:t>
      </w:r>
      <w:r w:rsidRPr="002D5A5F">
        <w:rPr>
          <w:color w:val="0000FF"/>
          <w:u w:val="single"/>
        </w:rPr>
        <w:t>:</w:t>
      </w:r>
    </w:p>
    <w:p w14:paraId="5C667F16" w14:textId="1293178E" w:rsidR="00FD57E4" w:rsidRDefault="001819AC" w:rsidP="00FD57E4">
      <w:pPr>
        <w:rPr>
          <w:color w:val="0000FF"/>
        </w:rPr>
      </w:pPr>
      <w:r>
        <w:rPr>
          <w:noProof/>
          <w:color w:val="0000FF"/>
          <w:lang w:eastAsia="de-DE"/>
        </w:rPr>
        <mc:AlternateContent>
          <mc:Choice Requires="wpi">
            <w:drawing>
              <wp:anchor distT="0" distB="0" distL="114300" distR="114300" simplePos="0" relativeHeight="251916288" behindDoc="0" locked="0" layoutInCell="1" allowOverlap="1" wp14:anchorId="66BEF7BB" wp14:editId="4732BC31">
                <wp:simplePos x="0" y="0"/>
                <wp:positionH relativeFrom="column">
                  <wp:posOffset>2672193</wp:posOffset>
                </wp:positionH>
                <wp:positionV relativeFrom="paragraph">
                  <wp:posOffset>-215616</wp:posOffset>
                </wp:positionV>
                <wp:extent cx="432000" cy="708840"/>
                <wp:effectExtent l="38100" t="38100" r="44450" b="53340"/>
                <wp:wrapNone/>
                <wp:docPr id="272" name="Freihand 272"/>
                <wp:cNvGraphicFramePr/>
                <a:graphic xmlns:a="http://schemas.openxmlformats.org/drawingml/2006/main">
                  <a:graphicData uri="http://schemas.microsoft.com/office/word/2010/wordprocessingInk">
                    <w14:contentPart bwMode="auto" r:id="rId457">
                      <w14:nvContentPartPr>
                        <w14:cNvContentPartPr/>
                      </w14:nvContentPartPr>
                      <w14:xfrm>
                        <a:off x="0" y="0"/>
                        <a:ext cx="432000" cy="708840"/>
                      </w14:xfrm>
                    </w14:contentPart>
                  </a:graphicData>
                </a:graphic>
              </wp:anchor>
            </w:drawing>
          </mc:Choice>
          <mc:Fallback>
            <w:pict>
              <v:shape w14:anchorId="738C9D8B" id="Freihand 272" o:spid="_x0000_s1026" type="#_x0000_t75" style="position:absolute;margin-left:209.8pt;margin-top:-17.7pt;width:35.25pt;height:57.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">
                <v:imagedata r:id="rId458" o:title=""/>
              </v:shape>
            </w:pict>
          </mc:Fallback>
        </mc:AlternateContent>
      </w:r>
      <w:r>
        <w:rPr>
          <w:noProof/>
          <w:color w:val="0000FF"/>
          <w:lang w:eastAsia="de-DE"/>
        </w:rPr>
        <mc:AlternateContent>
          <mc:Choice Requires="wpi">
            <w:drawing>
              <wp:anchor distT="0" distB="0" distL="114300" distR="114300" simplePos="0" relativeHeight="251915264" behindDoc="0" locked="0" layoutInCell="1" allowOverlap="1" wp14:anchorId="006A75ED" wp14:editId="0F3ABB93">
                <wp:simplePos x="0" y="0"/>
                <wp:positionH relativeFrom="column">
                  <wp:posOffset>2798553</wp:posOffset>
                </wp:positionH>
                <wp:positionV relativeFrom="paragraph">
                  <wp:posOffset>259224</wp:posOffset>
                </wp:positionV>
                <wp:extent cx="117720" cy="47520"/>
                <wp:effectExtent l="38100" t="38100" r="34925" b="48260"/>
                <wp:wrapNone/>
                <wp:docPr id="271" name="Freihand 271"/>
                <wp:cNvGraphicFramePr/>
                <a:graphic xmlns:a="http://schemas.openxmlformats.org/drawingml/2006/main">
                  <a:graphicData uri="http://schemas.microsoft.com/office/word/2010/wordprocessingInk">
                    <w14:contentPart bwMode="auto" r:id="rId459">
                      <w14:nvContentPartPr>
                        <w14:cNvContentPartPr/>
                      </w14:nvContentPartPr>
                      <w14:xfrm>
                        <a:off x="0" y="0"/>
                        <a:ext cx="117720" cy="47520"/>
                      </w14:xfrm>
                    </w14:contentPart>
                  </a:graphicData>
                </a:graphic>
              </wp:anchor>
            </w:drawing>
          </mc:Choice>
          <mc:Fallback>
            <w:pict>
              <v:shape w14:anchorId="2FD7029D" id="Freihand 271" o:spid="_x0000_s1026" type="#_x0000_t75" style="position:absolute;margin-left:219.8pt;margin-top:19.85pt;width:10.2pt;height:4.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">
                <v:imagedata r:id="rId460" o:title=""/>
              </v:shape>
            </w:pict>
          </mc:Fallback>
        </mc:AlternateContent>
      </w:r>
      <w:r>
        <w:rPr>
          <w:noProof/>
          <w:color w:val="0000FF"/>
          <w:lang w:eastAsia="de-DE"/>
        </w:rPr>
        <mc:AlternateContent>
          <mc:Choice Requires="wpi">
            <w:drawing>
              <wp:anchor distT="0" distB="0" distL="114300" distR="114300" simplePos="0" relativeHeight="251914240" behindDoc="0" locked="0" layoutInCell="1" allowOverlap="1" wp14:anchorId="5B3AABE7" wp14:editId="74E1966B">
                <wp:simplePos x="0" y="0"/>
                <wp:positionH relativeFrom="column">
                  <wp:posOffset>2886033</wp:posOffset>
                </wp:positionH>
                <wp:positionV relativeFrom="paragraph">
                  <wp:posOffset>87144</wp:posOffset>
                </wp:positionV>
                <wp:extent cx="3600" cy="92520"/>
                <wp:effectExtent l="19050" t="38100" r="53975" b="41275"/>
                <wp:wrapNone/>
                <wp:docPr id="270" name="Freihand 270"/>
                <wp:cNvGraphicFramePr/>
                <a:graphic xmlns:a="http://schemas.openxmlformats.org/drawingml/2006/main">
                  <a:graphicData uri="http://schemas.microsoft.com/office/word/2010/wordprocessingInk">
                    <w14:contentPart bwMode="auto" r:id="rId461">
                      <w14:nvContentPartPr>
                        <w14:cNvContentPartPr/>
                      </w14:nvContentPartPr>
                      <w14:xfrm>
                        <a:off x="0" y="0"/>
                        <a:ext cx="3600" cy="92520"/>
                      </w14:xfrm>
                    </w14:contentPart>
                  </a:graphicData>
                </a:graphic>
              </wp:anchor>
            </w:drawing>
          </mc:Choice>
          <mc:Fallback>
            <w:pict>
              <v:shape w14:anchorId="0ED03530" id="Freihand 270" o:spid="_x0000_s1026" type="#_x0000_t75" style="position:absolute;margin-left:226.7pt;margin-top:6.3pt;width:1.6pt;height:8.1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">
                <v:imagedata r:id="rId462" o:title=""/>
              </v:shape>
            </w:pict>
          </mc:Fallback>
        </mc:AlternateContent>
      </w:r>
      <w:r>
        <w:rPr>
          <w:noProof/>
          <w:color w:val="0000FF"/>
          <w:lang w:eastAsia="de-DE"/>
        </w:rPr>
        <mc:AlternateContent>
          <mc:Choice Requires="wpi">
            <w:drawing>
              <wp:anchor distT="0" distB="0" distL="114300" distR="114300" simplePos="0" relativeHeight="251913216" behindDoc="0" locked="0" layoutInCell="1" allowOverlap="1" wp14:anchorId="0D5472C5" wp14:editId="7BC3B89E">
                <wp:simplePos x="0" y="0"/>
                <wp:positionH relativeFrom="column">
                  <wp:posOffset>2935713</wp:posOffset>
                </wp:positionH>
                <wp:positionV relativeFrom="paragraph">
                  <wp:posOffset>22344</wp:posOffset>
                </wp:positionV>
                <wp:extent cx="75240" cy="23760"/>
                <wp:effectExtent l="38100" t="38100" r="39370" b="52705"/>
                <wp:wrapNone/>
                <wp:docPr id="269" name="Freihand 269"/>
                <wp:cNvGraphicFramePr/>
                <a:graphic xmlns:a="http://schemas.openxmlformats.org/drawingml/2006/main">
                  <a:graphicData uri="http://schemas.microsoft.com/office/word/2010/wordprocessingInk">
                    <w14:contentPart bwMode="auto" r:id="rId463">
                      <w14:nvContentPartPr>
                        <w14:cNvContentPartPr/>
                      </w14:nvContentPartPr>
                      <w14:xfrm>
                        <a:off x="0" y="0"/>
                        <a:ext cx="75240" cy="23760"/>
                      </w14:xfrm>
                    </w14:contentPart>
                  </a:graphicData>
                </a:graphic>
              </wp:anchor>
            </w:drawing>
          </mc:Choice>
          <mc:Fallback>
            <w:pict>
              <v:shape w14:anchorId="0ECA37AE" id="Freihand 269" o:spid="_x0000_s1026" type="#_x0000_t75" style="position:absolute;margin-left:230.45pt;margin-top:1.05pt;width:6.9pt;height:3.3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">
                <v:imagedata r:id="rId464" o:title=""/>
              </v:shape>
            </w:pict>
          </mc:Fallback>
        </mc:AlternateContent>
      </w:r>
      <w:r>
        <w:rPr>
          <w:noProof/>
          <w:color w:val="0000FF"/>
          <w:lang w:eastAsia="de-DE"/>
        </w:rPr>
        <mc:AlternateContent>
          <mc:Choice Requires="wpi">
            <w:drawing>
              <wp:anchor distT="0" distB="0" distL="114300" distR="114300" simplePos="0" relativeHeight="251912192" behindDoc="0" locked="0" layoutInCell="1" allowOverlap="1" wp14:anchorId="1E8E896D" wp14:editId="5D3AD02C">
                <wp:simplePos x="0" y="0"/>
                <wp:positionH relativeFrom="column">
                  <wp:posOffset>2804673</wp:posOffset>
                </wp:positionH>
                <wp:positionV relativeFrom="paragraph">
                  <wp:posOffset>24504</wp:posOffset>
                </wp:positionV>
                <wp:extent cx="47520" cy="10440"/>
                <wp:effectExtent l="57150" t="57150" r="48260" b="46990"/>
                <wp:wrapNone/>
                <wp:docPr id="268" name="Freihand 268"/>
                <wp:cNvGraphicFramePr/>
                <a:graphic xmlns:a="http://schemas.openxmlformats.org/drawingml/2006/main">
                  <a:graphicData uri="http://schemas.microsoft.com/office/word/2010/wordprocessingInk">
                    <w14:contentPart bwMode="auto" r:id="rId465">
                      <w14:nvContentPartPr>
                        <w14:cNvContentPartPr/>
                      </w14:nvContentPartPr>
                      <w14:xfrm>
                        <a:off x="0" y="0"/>
                        <a:ext cx="47520" cy="10440"/>
                      </w14:xfrm>
                    </w14:contentPart>
                  </a:graphicData>
                </a:graphic>
              </wp:anchor>
            </w:drawing>
          </mc:Choice>
          <mc:Fallback>
            <w:pict>
              <v:shape w14:anchorId="5B99BC01" id="Freihand 268" o:spid="_x0000_s1026" type="#_x0000_t75" style="position:absolute;margin-left:220pt;margin-top:1.05pt;width:5pt;height:2.0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">
                <v:imagedata r:id="rId466" o:title=""/>
              </v:shape>
            </w:pict>
          </mc:Fallback>
        </mc:AlternateContent>
      </w:r>
      <w:r w:rsidR="00FD57E4">
        <w:rPr>
          <w:color w:val="0000FF"/>
        </w:rPr>
        <w:t>select * from Mitglied</w:t>
      </w:r>
      <w:r w:rsidR="00FD57E4">
        <w:rPr>
          <w:color w:val="0000FF"/>
        </w:rPr>
        <w:br/>
        <w:t>order by gebDat desc limit 1</w:t>
      </w:r>
      <w:r w:rsidR="001417C8">
        <w:rPr>
          <w:color w:val="0000FF"/>
        </w:rPr>
        <w:t>;</w:t>
      </w:r>
    </w:p>
    <w:p w14:paraId="63265904" w14:textId="77777777" w:rsidR="00FD57E4" w:rsidRPr="00FD57E4" w:rsidRDefault="001819AC" w:rsidP="00FD57E4">
      <w:pPr>
        <w:rPr>
          <w:b/>
          <w:color w:val="0000FF"/>
          <w:u w:val="single"/>
        </w:rPr>
      </w:pPr>
      <w:r>
        <w:rPr>
          <w:b/>
          <w:noProof/>
          <w:color w:val="0000FF"/>
          <w:u w:val="single"/>
          <w:lang w:eastAsia="de-DE"/>
        </w:rPr>
        <mc:AlternateContent>
          <mc:Choice Requires="wpi">
            <w:drawing>
              <wp:anchor distT="0" distB="0" distL="114300" distR="114300" simplePos="0" relativeHeight="251911168" behindDoc="0" locked="0" layoutInCell="1" allowOverlap="1" wp14:anchorId="3450FCF4" wp14:editId="2204F5BC">
                <wp:simplePos x="0" y="0"/>
                <wp:positionH relativeFrom="column">
                  <wp:posOffset>1558713</wp:posOffset>
                </wp:positionH>
                <wp:positionV relativeFrom="paragraph">
                  <wp:posOffset>-40356</wp:posOffset>
                </wp:positionV>
                <wp:extent cx="396000" cy="110520"/>
                <wp:effectExtent l="38100" t="38100" r="42545" b="41910"/>
                <wp:wrapNone/>
                <wp:docPr id="267" name="Freihand 267"/>
                <wp:cNvGraphicFramePr/>
                <a:graphic xmlns:a="http://schemas.openxmlformats.org/drawingml/2006/main">
                  <a:graphicData uri="http://schemas.microsoft.com/office/word/2010/wordprocessingInk">
                    <w14:contentPart bwMode="auto" r:id="rId467">
                      <w14:nvContentPartPr>
                        <w14:cNvContentPartPr/>
                      </w14:nvContentPartPr>
                      <w14:xfrm>
                        <a:off x="0" y="0"/>
                        <a:ext cx="396000" cy="110520"/>
                      </w14:xfrm>
                    </w14:contentPart>
                  </a:graphicData>
                </a:graphic>
              </wp:anchor>
            </w:drawing>
          </mc:Choice>
          <mc:Fallback>
            <w:pict>
              <v:shape w14:anchorId="480A7324" id="Freihand 267" o:spid="_x0000_s1026" type="#_x0000_t75" style="position:absolute;margin-left:122.15pt;margin-top:-3.95pt;width:32.65pt;height:10.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">
                <v:imagedata r:id="rId468" o:title=""/>
              </v:shape>
            </w:pict>
          </mc:Fallback>
        </mc:AlternateContent>
      </w:r>
      <w:r w:rsidR="00FD57E4" w:rsidRPr="00FD57E4">
        <w:rPr>
          <w:b/>
          <w:color w:val="0000FF"/>
          <w:u w:val="single"/>
        </w:rPr>
        <w:t>BEACHTE:</w:t>
      </w:r>
    </w:p>
    <w:p w14:paraId="5131C91E" w14:textId="77777777" w:rsidR="00FD57E4" w:rsidRDefault="001819AC" w:rsidP="00FD57E4">
      <w:pPr>
        <w:pStyle w:val="Listenabsatz"/>
        <w:numPr>
          <w:ilvl w:val="0"/>
          <w:numId w:val="1"/>
        </w:numPr>
        <w:rPr>
          <w:color w:val="0000FF"/>
        </w:rPr>
      </w:pPr>
      <w:r>
        <w:rPr>
          <w:noProof/>
          <w:color w:val="0000FF"/>
          <w:lang w:eastAsia="de-DE"/>
        </w:rPr>
        <mc:AlternateContent>
          <mc:Choice Requires="wpi">
            <w:drawing>
              <wp:anchor distT="0" distB="0" distL="114300" distR="114300" simplePos="0" relativeHeight="251917312" behindDoc="0" locked="0" layoutInCell="1" allowOverlap="1" wp14:anchorId="3353DFA6" wp14:editId="33B7BF8B">
                <wp:simplePos x="0" y="0"/>
                <wp:positionH relativeFrom="column">
                  <wp:posOffset>5978793</wp:posOffset>
                </wp:positionH>
                <wp:positionV relativeFrom="paragraph">
                  <wp:posOffset>-55626</wp:posOffset>
                </wp:positionV>
                <wp:extent cx="254520" cy="310320"/>
                <wp:effectExtent l="38100" t="38100" r="50800" b="52070"/>
                <wp:wrapNone/>
                <wp:docPr id="273" name="Freihand 273"/>
                <wp:cNvGraphicFramePr/>
                <a:graphic xmlns:a="http://schemas.openxmlformats.org/drawingml/2006/main">
                  <a:graphicData uri="http://schemas.microsoft.com/office/word/2010/wordprocessingInk">
                    <w14:contentPart bwMode="auto" r:id="rId469">
                      <w14:nvContentPartPr>
                        <w14:cNvContentPartPr/>
                      </w14:nvContentPartPr>
                      <w14:xfrm>
                        <a:off x="0" y="0"/>
                        <a:ext cx="254520" cy="310320"/>
                      </w14:xfrm>
                    </w14:contentPart>
                  </a:graphicData>
                </a:graphic>
              </wp:anchor>
            </w:drawing>
          </mc:Choice>
          <mc:Fallback>
            <w:pict>
              <v:shape w14:anchorId="274C5DC5" id="Freihand 273" o:spid="_x0000_s1026" type="#_x0000_t75" style="position:absolute;margin-left:470pt;margin-top:-5pt;width:21.5pt;height:26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">
                <v:imagedata r:id="rId470" o:title=""/>
              </v:shape>
            </w:pict>
          </mc:Fallback>
        </mc:AlternateContent>
      </w:r>
      <w:r>
        <w:rPr>
          <w:noProof/>
          <w:color w:val="0000FF"/>
          <w:lang w:eastAsia="de-DE"/>
        </w:rPr>
        <mc:AlternateContent>
          <mc:Choice Requires="wpi">
            <w:drawing>
              <wp:anchor distT="0" distB="0" distL="114300" distR="114300" simplePos="0" relativeHeight="251909120" behindDoc="0" locked="0" layoutInCell="1" allowOverlap="1" wp14:anchorId="2B3C01FA" wp14:editId="38249C6D">
                <wp:simplePos x="0" y="0"/>
                <wp:positionH relativeFrom="column">
                  <wp:posOffset>-388167</wp:posOffset>
                </wp:positionH>
                <wp:positionV relativeFrom="paragraph">
                  <wp:posOffset>127254</wp:posOffset>
                </wp:positionV>
                <wp:extent cx="235800" cy="90720"/>
                <wp:effectExtent l="57150" t="57150" r="0" b="43180"/>
                <wp:wrapNone/>
                <wp:docPr id="265" name="Freihand 265"/>
                <wp:cNvGraphicFramePr/>
                <a:graphic xmlns:a="http://schemas.openxmlformats.org/drawingml/2006/main">
                  <a:graphicData uri="http://schemas.microsoft.com/office/word/2010/wordprocessingInk">
                    <w14:contentPart bwMode="auto" r:id="rId471">
                      <w14:nvContentPartPr>
                        <w14:cNvContentPartPr/>
                      </w14:nvContentPartPr>
                      <w14:xfrm>
                        <a:off x="0" y="0"/>
                        <a:ext cx="235800" cy="90720"/>
                      </w14:xfrm>
                    </w14:contentPart>
                  </a:graphicData>
                </a:graphic>
              </wp:anchor>
            </w:drawing>
          </mc:Choice>
          <mc:Fallback>
            <w:pict>
              <v:shape w14:anchorId="50FEB3AA" id="Freihand 265" o:spid="_x0000_s1026" type="#_x0000_t75" style="position:absolute;margin-left:-31.25pt;margin-top:9.25pt;width:19.95pt;height:8.5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">
                <v:imagedata r:id="rId472" o:title=""/>
              </v:shape>
            </w:pict>
          </mc:Fallback>
        </mc:AlternateContent>
      </w:r>
      <w:r w:rsidR="00FD57E4">
        <w:rPr>
          <w:color w:val="0000FF"/>
        </w:rPr>
        <w:t>die Aufgabe und die</w:t>
      </w:r>
      <w:r w:rsidR="002D5A5F">
        <w:rPr>
          <w:color w:val="0000FF"/>
        </w:rPr>
        <w:t>se</w:t>
      </w:r>
      <w:r w:rsidR="00FD57E4">
        <w:rPr>
          <w:color w:val="0000FF"/>
        </w:rPr>
        <w:t xml:space="preserve"> Lösung gehen davon aus, dass es nur 1 jüngstes Mitglied gibt ---&gt; das ist praktisch nicht gut</w:t>
      </w:r>
    </w:p>
    <w:p w14:paraId="7DFD557E" w14:textId="77777777" w:rsidR="002B4FB7" w:rsidRPr="00FD57E4" w:rsidRDefault="001819AC" w:rsidP="00FD57E4">
      <w:pPr>
        <w:pStyle w:val="Listenabsatz"/>
        <w:numPr>
          <w:ilvl w:val="0"/>
          <w:numId w:val="1"/>
        </w:numPr>
        <w:rPr>
          <w:color w:val="0000FF"/>
        </w:rPr>
      </w:pPr>
      <w:r>
        <w:rPr>
          <w:noProof/>
          <w:color w:val="0000FF"/>
          <w:lang w:eastAsia="de-DE"/>
        </w:rPr>
        <mc:AlternateContent>
          <mc:Choice Requires="wpi">
            <w:drawing>
              <wp:anchor distT="0" distB="0" distL="114300" distR="114300" simplePos="0" relativeHeight="251918336" behindDoc="0" locked="0" layoutInCell="1" allowOverlap="1" wp14:anchorId="6F91DBCF" wp14:editId="49AA88B6">
                <wp:simplePos x="0" y="0"/>
                <wp:positionH relativeFrom="column">
                  <wp:posOffset>3416673</wp:posOffset>
                </wp:positionH>
                <wp:positionV relativeFrom="paragraph">
                  <wp:posOffset>154519</wp:posOffset>
                </wp:positionV>
                <wp:extent cx="1179360" cy="138960"/>
                <wp:effectExtent l="38100" t="38100" r="40005" b="52070"/>
                <wp:wrapNone/>
                <wp:docPr id="274" name="Freihand 274"/>
                <wp:cNvGraphicFramePr/>
                <a:graphic xmlns:a="http://schemas.openxmlformats.org/drawingml/2006/main">
                  <a:graphicData uri="http://schemas.microsoft.com/office/word/2010/wordprocessingInk">
                    <w14:contentPart bwMode="auto" r:id="rId473">
                      <w14:nvContentPartPr>
                        <w14:cNvContentPartPr/>
                      </w14:nvContentPartPr>
                      <w14:xfrm>
                        <a:off x="0" y="0"/>
                        <a:ext cx="1179360" cy="138960"/>
                      </w14:xfrm>
                    </w14:contentPart>
                  </a:graphicData>
                </a:graphic>
              </wp:anchor>
            </w:drawing>
          </mc:Choice>
          <mc:Fallback>
            <w:pict>
              <v:shape w14:anchorId="230454A4" id="Freihand 274" o:spid="_x0000_s1026" type="#_x0000_t75" style="position:absolute;margin-left:268.75pt;margin-top:11.7pt;width:93.85pt;height:12.1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">
                <v:imagedata r:id="rId474" o:title=""/>
              </v:shape>
            </w:pict>
          </mc:Fallback>
        </mc:AlternateContent>
      </w:r>
      <w:r>
        <w:rPr>
          <w:noProof/>
          <w:color w:val="0000FF"/>
          <w:lang w:eastAsia="de-DE"/>
        </w:rPr>
        <mc:AlternateContent>
          <mc:Choice Requires="wpi">
            <w:drawing>
              <wp:anchor distT="0" distB="0" distL="114300" distR="114300" simplePos="0" relativeHeight="251908096" behindDoc="0" locked="0" layoutInCell="1" allowOverlap="1" wp14:anchorId="2E4B9957" wp14:editId="254675AD">
                <wp:simplePos x="0" y="0"/>
                <wp:positionH relativeFrom="column">
                  <wp:posOffset>-652767</wp:posOffset>
                </wp:positionH>
                <wp:positionV relativeFrom="paragraph">
                  <wp:posOffset>-177401</wp:posOffset>
                </wp:positionV>
                <wp:extent cx="522000" cy="955080"/>
                <wp:effectExtent l="19050" t="38100" r="49530" b="35560"/>
                <wp:wrapNone/>
                <wp:docPr id="264" name="Freihand 264"/>
                <wp:cNvGraphicFramePr/>
                <a:graphic xmlns:a="http://schemas.openxmlformats.org/drawingml/2006/main">
                  <a:graphicData uri="http://schemas.microsoft.com/office/word/2010/wordprocessingInk">
                    <w14:contentPart bwMode="auto" r:id="rId475">
                      <w14:nvContentPartPr>
                        <w14:cNvContentPartPr/>
                      </w14:nvContentPartPr>
                      <w14:xfrm>
                        <a:off x="0" y="0"/>
                        <a:ext cx="522000" cy="955080"/>
                      </w14:xfrm>
                    </w14:contentPart>
                  </a:graphicData>
                </a:graphic>
              </wp:anchor>
            </w:drawing>
          </mc:Choice>
          <mc:Fallback>
            <w:pict>
              <v:shape w14:anchorId="2597BB48" id="Freihand 264" o:spid="_x0000_s1026" type="#_x0000_t75" style="position:absolute;margin-left:-52.2pt;margin-top:-14.6pt;width:42.3pt;height:76.3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">
                <v:imagedata r:id="rId476" o:title=""/>
              </v:shape>
            </w:pict>
          </mc:Fallback>
        </mc:AlternateContent>
      </w:r>
      <w:r w:rsidR="002B4FB7">
        <w:rPr>
          <w:color w:val="0000FF"/>
        </w:rPr>
        <w:t xml:space="preserve">!!! Abfragen immer so formulieren, dass sie </w:t>
      </w:r>
      <w:r w:rsidR="002B4FB7" w:rsidRPr="002B4FB7">
        <w:rPr>
          <w:b/>
          <w:color w:val="0000FF"/>
          <w:u w:val="single"/>
        </w:rPr>
        <w:t>allgemeingültig</w:t>
      </w:r>
      <w:r w:rsidR="002B4FB7">
        <w:rPr>
          <w:color w:val="0000FF"/>
        </w:rPr>
        <w:t xml:space="preserve"> sind</w:t>
      </w:r>
    </w:p>
    <w:p w14:paraId="7AC5BB8E" w14:textId="77777777" w:rsidR="00FD57E4" w:rsidRDefault="00FD57E4"/>
    <w:p w14:paraId="0EB92F4C" w14:textId="77777777" w:rsidR="00086116" w:rsidRDefault="001819AC">
      <w:r>
        <w:rPr>
          <w:noProof/>
          <w:lang w:eastAsia="de-DE"/>
        </w:rPr>
        <mc:AlternateContent>
          <mc:Choice Requires="wpi">
            <w:drawing>
              <wp:anchor distT="0" distB="0" distL="114300" distR="114300" simplePos="0" relativeHeight="251910144" behindDoc="0" locked="0" layoutInCell="1" allowOverlap="1" wp14:anchorId="1B1D23E0" wp14:editId="47F5FA6D">
                <wp:simplePos x="0" y="0"/>
                <wp:positionH relativeFrom="column">
                  <wp:posOffset>1038873</wp:posOffset>
                </wp:positionH>
                <wp:positionV relativeFrom="paragraph">
                  <wp:posOffset>530419</wp:posOffset>
                </wp:positionV>
                <wp:extent cx="255960" cy="83160"/>
                <wp:effectExtent l="38100" t="38100" r="10795" b="50800"/>
                <wp:wrapNone/>
                <wp:docPr id="266" name="Freihand 266"/>
                <wp:cNvGraphicFramePr/>
                <a:graphic xmlns:a="http://schemas.openxmlformats.org/drawingml/2006/main">
                  <a:graphicData uri="http://schemas.microsoft.com/office/word/2010/wordprocessingInk">
                    <w14:contentPart bwMode="auto" r:id="rId477">
                      <w14:nvContentPartPr>
                        <w14:cNvContentPartPr/>
                      </w14:nvContentPartPr>
                      <w14:xfrm>
                        <a:off x="0" y="0"/>
                        <a:ext cx="255960" cy="83160"/>
                      </w14:xfrm>
                    </w14:contentPart>
                  </a:graphicData>
                </a:graphic>
              </wp:anchor>
            </w:drawing>
          </mc:Choice>
          <mc:Fallback>
            <w:pict>
              <v:shape w14:anchorId="66F980CA" id="Freihand 266" o:spid="_x0000_s1026" type="#_x0000_t75" style="position:absolute;margin-left:81.1pt;margin-top:41.2pt;width:21.2pt;height:7.9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">
                <v:imagedata r:id="rId478" o:title=""/>
              </v:shape>
            </w:pict>
          </mc:Fallback>
        </mc:AlternateContent>
      </w:r>
      <w:r>
        <w:rPr>
          <w:noProof/>
          <w:lang w:eastAsia="de-DE"/>
        </w:rPr>
        <mc:AlternateContent>
          <mc:Choice Requires="wpi">
            <w:drawing>
              <wp:anchor distT="0" distB="0" distL="114300" distR="114300" simplePos="0" relativeHeight="251907072" behindDoc="0" locked="0" layoutInCell="1" allowOverlap="1" wp14:anchorId="42950E53" wp14:editId="6B53611D">
                <wp:simplePos x="0" y="0"/>
                <wp:positionH relativeFrom="column">
                  <wp:posOffset>4888713</wp:posOffset>
                </wp:positionH>
                <wp:positionV relativeFrom="paragraph">
                  <wp:posOffset>190219</wp:posOffset>
                </wp:positionV>
                <wp:extent cx="501480" cy="392400"/>
                <wp:effectExtent l="38100" t="38100" r="32385" b="46355"/>
                <wp:wrapNone/>
                <wp:docPr id="263" name="Freihand 263"/>
                <wp:cNvGraphicFramePr/>
                <a:graphic xmlns:a="http://schemas.openxmlformats.org/drawingml/2006/main">
                  <a:graphicData uri="http://schemas.microsoft.com/office/word/2010/wordprocessingInk">
                    <w14:contentPart bwMode="auto" r:id="rId479">
                      <w14:nvContentPartPr>
                        <w14:cNvContentPartPr/>
                      </w14:nvContentPartPr>
                      <w14:xfrm>
                        <a:off x="0" y="0"/>
                        <a:ext cx="501480" cy="392400"/>
                      </w14:xfrm>
                    </w14:contentPart>
                  </a:graphicData>
                </a:graphic>
              </wp:anchor>
            </w:drawing>
          </mc:Choice>
          <mc:Fallback>
            <w:pict>
              <v:shape w14:anchorId="03B26848" id="Freihand 263" o:spid="_x0000_s1026" type="#_x0000_t75" style="position:absolute;margin-left:384.65pt;margin-top:14.55pt;width:40.15pt;height:31.9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">
                <v:imagedata r:id="rId480" o:title=""/>
              </v:shape>
            </w:pict>
          </mc:Fallback>
        </mc:AlternateContent>
      </w:r>
      <w:r>
        <w:rPr>
          <w:noProof/>
          <w:lang w:eastAsia="de-DE"/>
        </w:rPr>
        <mc:AlternateContent>
          <mc:Choice Requires="wpi">
            <w:drawing>
              <wp:anchor distT="0" distB="0" distL="114300" distR="114300" simplePos="0" relativeHeight="251906048" behindDoc="0" locked="0" layoutInCell="1" allowOverlap="1" wp14:anchorId="78C18301" wp14:editId="32CBA5BD">
                <wp:simplePos x="0" y="0"/>
                <wp:positionH relativeFrom="column">
                  <wp:posOffset>5056833</wp:posOffset>
                </wp:positionH>
                <wp:positionV relativeFrom="paragraph">
                  <wp:posOffset>481099</wp:posOffset>
                </wp:positionV>
                <wp:extent cx="168480" cy="46080"/>
                <wp:effectExtent l="38100" t="38100" r="41275" b="49530"/>
                <wp:wrapNone/>
                <wp:docPr id="262" name="Freihand 262"/>
                <wp:cNvGraphicFramePr/>
                <a:graphic xmlns:a="http://schemas.openxmlformats.org/drawingml/2006/main">
                  <a:graphicData uri="http://schemas.microsoft.com/office/word/2010/wordprocessingInk">
                    <w14:contentPart bwMode="auto" r:id="rId481">
                      <w14:nvContentPartPr>
                        <w14:cNvContentPartPr/>
                      </w14:nvContentPartPr>
                      <w14:xfrm>
                        <a:off x="0" y="0"/>
                        <a:ext cx="168480" cy="46080"/>
                      </w14:xfrm>
                    </w14:contentPart>
                  </a:graphicData>
                </a:graphic>
              </wp:anchor>
            </w:drawing>
          </mc:Choice>
          <mc:Fallback>
            <w:pict>
              <v:shape w14:anchorId="1A1E510D" id="Freihand 262" o:spid="_x0000_s1026" type="#_x0000_t75" style="position:absolute;margin-left:397.7pt;margin-top:37.4pt;width:14.35pt;height:4.7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">
                <v:imagedata r:id="rId482" o:title=""/>
              </v:shape>
            </w:pict>
          </mc:Fallback>
        </mc:AlternateContent>
      </w:r>
      <w:r>
        <w:rPr>
          <w:noProof/>
          <w:lang w:eastAsia="de-DE"/>
        </w:rPr>
        <mc:AlternateContent>
          <mc:Choice Requires="wpi">
            <w:drawing>
              <wp:anchor distT="0" distB="0" distL="114300" distR="114300" simplePos="0" relativeHeight="251905024" behindDoc="0" locked="0" layoutInCell="1" allowOverlap="1" wp14:anchorId="49A21E8C" wp14:editId="6B7AC75C">
                <wp:simplePos x="0" y="0"/>
                <wp:positionH relativeFrom="column">
                  <wp:posOffset>5151153</wp:posOffset>
                </wp:positionH>
                <wp:positionV relativeFrom="paragraph">
                  <wp:posOffset>292819</wp:posOffset>
                </wp:positionV>
                <wp:extent cx="7560" cy="111240"/>
                <wp:effectExtent l="38100" t="38100" r="50165" b="41275"/>
                <wp:wrapNone/>
                <wp:docPr id="261" name="Freihand 261"/>
                <wp:cNvGraphicFramePr/>
                <a:graphic xmlns:a="http://schemas.openxmlformats.org/drawingml/2006/main">
                  <a:graphicData uri="http://schemas.microsoft.com/office/word/2010/wordprocessingInk">
                    <w14:contentPart bwMode="auto" r:id="rId483">
                      <w14:nvContentPartPr>
                        <w14:cNvContentPartPr/>
                      </w14:nvContentPartPr>
                      <w14:xfrm>
                        <a:off x="0" y="0"/>
                        <a:ext cx="7560" cy="111240"/>
                      </w14:xfrm>
                    </w14:contentPart>
                  </a:graphicData>
                </a:graphic>
              </wp:anchor>
            </w:drawing>
          </mc:Choice>
          <mc:Fallback>
            <w:pict>
              <v:shape w14:anchorId="4B602FD3" id="Freihand 261" o:spid="_x0000_s1026" type="#_x0000_t75" style="position:absolute;margin-left:404.95pt;margin-top:22.55pt;width:1.95pt;height:9.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">
                <v:imagedata r:id="rId484" o:title=""/>
              </v:shape>
            </w:pict>
          </mc:Fallback>
        </mc:AlternateContent>
      </w:r>
      <w:r>
        <w:rPr>
          <w:noProof/>
          <w:lang w:eastAsia="de-DE"/>
        </w:rPr>
        <mc:AlternateContent>
          <mc:Choice Requires="wpi">
            <w:drawing>
              <wp:anchor distT="0" distB="0" distL="114300" distR="114300" simplePos="0" relativeHeight="251904000" behindDoc="0" locked="0" layoutInCell="1" allowOverlap="1" wp14:anchorId="603F00D7" wp14:editId="6C103203">
                <wp:simplePos x="0" y="0"/>
                <wp:positionH relativeFrom="column">
                  <wp:posOffset>5248713</wp:posOffset>
                </wp:positionH>
                <wp:positionV relativeFrom="paragraph">
                  <wp:posOffset>340339</wp:posOffset>
                </wp:positionV>
                <wp:extent cx="7560" cy="5400"/>
                <wp:effectExtent l="38100" t="38100" r="50165" b="52070"/>
                <wp:wrapNone/>
                <wp:docPr id="260" name="Freihand 260"/>
                <wp:cNvGraphicFramePr/>
                <a:graphic xmlns:a="http://schemas.openxmlformats.org/drawingml/2006/main">
                  <a:graphicData uri="http://schemas.microsoft.com/office/word/2010/wordprocessingInk">
                    <w14:contentPart bwMode="auto" r:id="rId485">
                      <w14:nvContentPartPr>
                        <w14:cNvContentPartPr/>
                      </w14:nvContentPartPr>
                      <w14:xfrm>
                        <a:off x="0" y="0"/>
                        <a:ext cx="7560" cy="5400"/>
                      </w14:xfrm>
                    </w14:contentPart>
                  </a:graphicData>
                </a:graphic>
              </wp:anchor>
            </w:drawing>
          </mc:Choice>
          <mc:Fallback>
            <w:pict>
              <v:shape w14:anchorId="575EC17C" id="Freihand 260" o:spid="_x0000_s1026" type="#_x0000_t75" style="position:absolute;margin-left:412.85pt;margin-top:26.15pt;width:1.75pt;height:1.4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">
                <v:imagedata r:id="rId486" o:title=""/>
              </v:shape>
            </w:pict>
          </mc:Fallback>
        </mc:AlternateContent>
      </w:r>
      <w:r>
        <w:rPr>
          <w:noProof/>
          <w:lang w:eastAsia="de-DE"/>
        </w:rPr>
        <mc:AlternateContent>
          <mc:Choice Requires="wpi">
            <w:drawing>
              <wp:anchor distT="0" distB="0" distL="114300" distR="114300" simplePos="0" relativeHeight="251902976" behindDoc="0" locked="0" layoutInCell="1" allowOverlap="1" wp14:anchorId="445B8B3C" wp14:editId="06F9573D">
                <wp:simplePos x="0" y="0"/>
                <wp:positionH relativeFrom="column">
                  <wp:posOffset>5037393</wp:posOffset>
                </wp:positionH>
                <wp:positionV relativeFrom="paragraph">
                  <wp:posOffset>345019</wp:posOffset>
                </wp:positionV>
                <wp:extent cx="17280" cy="12600"/>
                <wp:effectExtent l="38100" t="57150" r="40005" b="45085"/>
                <wp:wrapNone/>
                <wp:docPr id="259" name="Freihand 259"/>
                <wp:cNvGraphicFramePr/>
                <a:graphic xmlns:a="http://schemas.openxmlformats.org/drawingml/2006/main">
                  <a:graphicData uri="http://schemas.microsoft.com/office/word/2010/wordprocessingInk">
                    <w14:contentPart bwMode="auto" r:id="rId487">
                      <w14:nvContentPartPr>
                        <w14:cNvContentPartPr/>
                      </w14:nvContentPartPr>
                      <w14:xfrm>
                        <a:off x="0" y="0"/>
                        <a:ext cx="17280" cy="12600"/>
                      </w14:xfrm>
                    </w14:contentPart>
                  </a:graphicData>
                </a:graphic>
              </wp:anchor>
            </w:drawing>
          </mc:Choice>
          <mc:Fallback>
            <w:pict>
              <v:shape w14:anchorId="2093ED4D" id="Freihand 259" o:spid="_x0000_s1026" type="#_x0000_t75" style="position:absolute;margin-left:396.2pt;margin-top:26.4pt;width:2.5pt;height:2.0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">
                <v:imagedata r:id="rId488" o:title=""/>
              </v:shape>
            </w:pict>
          </mc:Fallback>
        </mc:AlternateContent>
      </w:r>
      <w:r>
        <w:rPr>
          <w:noProof/>
          <w:lang w:eastAsia="de-DE"/>
        </w:rPr>
        <mc:AlternateContent>
          <mc:Choice Requires="wpi">
            <w:drawing>
              <wp:anchor distT="0" distB="0" distL="114300" distR="114300" simplePos="0" relativeHeight="251901952" behindDoc="0" locked="0" layoutInCell="1" allowOverlap="1" wp14:anchorId="26947BDB" wp14:editId="296038FB">
                <wp:simplePos x="0" y="0"/>
                <wp:positionH relativeFrom="column">
                  <wp:posOffset>3742473</wp:posOffset>
                </wp:positionH>
                <wp:positionV relativeFrom="paragraph">
                  <wp:posOffset>385339</wp:posOffset>
                </wp:positionV>
                <wp:extent cx="182880" cy="88920"/>
                <wp:effectExtent l="38100" t="38100" r="45720" b="44450"/>
                <wp:wrapNone/>
                <wp:docPr id="258" name="Freihand 258"/>
                <wp:cNvGraphicFramePr/>
                <a:graphic xmlns:a="http://schemas.openxmlformats.org/drawingml/2006/main">
                  <a:graphicData uri="http://schemas.microsoft.com/office/word/2010/wordprocessingInk">
                    <w14:contentPart bwMode="auto" r:id="rId489">
                      <w14:nvContentPartPr>
                        <w14:cNvContentPartPr/>
                      </w14:nvContentPartPr>
                      <w14:xfrm>
                        <a:off x="0" y="0"/>
                        <a:ext cx="182880" cy="88920"/>
                      </w14:xfrm>
                    </w14:contentPart>
                  </a:graphicData>
                </a:graphic>
              </wp:anchor>
            </w:drawing>
          </mc:Choice>
          <mc:Fallback>
            <w:pict>
              <v:shape w14:anchorId="772091EE" id="Freihand 258" o:spid="_x0000_s1026" type="#_x0000_t75" style="position:absolute;margin-left:294.15pt;margin-top:29.95pt;width:15.25pt;height:7.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">
                <v:imagedata r:id="rId490" o:title=""/>
              </v:shape>
            </w:pict>
          </mc:Fallback>
        </mc:AlternateContent>
      </w:r>
      <w:r>
        <w:rPr>
          <w:noProof/>
          <w:lang w:eastAsia="de-DE"/>
        </w:rPr>
        <mc:AlternateContent>
          <mc:Choice Requires="wpi">
            <w:drawing>
              <wp:anchor distT="0" distB="0" distL="114300" distR="114300" simplePos="0" relativeHeight="251900928" behindDoc="0" locked="0" layoutInCell="1" allowOverlap="1" wp14:anchorId="6B76C667" wp14:editId="46A659B9">
                <wp:simplePos x="0" y="0"/>
                <wp:positionH relativeFrom="column">
                  <wp:posOffset>3822393</wp:posOffset>
                </wp:positionH>
                <wp:positionV relativeFrom="paragraph">
                  <wp:posOffset>417379</wp:posOffset>
                </wp:positionV>
                <wp:extent cx="832320" cy="39960"/>
                <wp:effectExtent l="19050" t="38100" r="44450" b="36830"/>
                <wp:wrapNone/>
                <wp:docPr id="257" name="Freihand 257"/>
                <wp:cNvGraphicFramePr/>
                <a:graphic xmlns:a="http://schemas.openxmlformats.org/drawingml/2006/main">
                  <a:graphicData uri="http://schemas.microsoft.com/office/word/2010/wordprocessingInk">
                    <w14:contentPart bwMode="auto" r:id="rId491">
                      <w14:nvContentPartPr>
                        <w14:cNvContentPartPr/>
                      </w14:nvContentPartPr>
                      <w14:xfrm>
                        <a:off x="0" y="0"/>
                        <a:ext cx="832320" cy="39960"/>
                      </w14:xfrm>
                    </w14:contentPart>
                  </a:graphicData>
                </a:graphic>
              </wp:anchor>
            </w:drawing>
          </mc:Choice>
          <mc:Fallback>
            <w:pict>
              <v:shape w14:anchorId="168DEA6F" id="Freihand 257" o:spid="_x0000_s1026" type="#_x0000_t75" style="position:absolute;margin-left:300.5pt;margin-top:32.35pt;width:66.45pt;height:4.2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">
                <v:imagedata r:id="rId492" o:title=""/>
              </v:shape>
            </w:pict>
          </mc:Fallback>
        </mc:AlternateContent>
      </w:r>
      <w:r>
        <w:rPr>
          <w:noProof/>
          <w:lang w:eastAsia="de-DE"/>
        </w:rPr>
        <mc:AlternateContent>
          <mc:Choice Requires="wpi">
            <w:drawing>
              <wp:anchor distT="0" distB="0" distL="114300" distR="114300" simplePos="0" relativeHeight="251899904" behindDoc="0" locked="0" layoutInCell="1" allowOverlap="1" wp14:anchorId="76CCF53B" wp14:editId="2FE8CF45">
                <wp:simplePos x="0" y="0"/>
                <wp:positionH relativeFrom="column">
                  <wp:posOffset>4023633</wp:posOffset>
                </wp:positionH>
                <wp:positionV relativeFrom="paragraph">
                  <wp:posOffset>28219</wp:posOffset>
                </wp:positionV>
                <wp:extent cx="187200" cy="265680"/>
                <wp:effectExtent l="38100" t="19050" r="41910" b="58420"/>
                <wp:wrapNone/>
                <wp:docPr id="256" name="Freihand 256"/>
                <wp:cNvGraphicFramePr/>
                <a:graphic xmlns:a="http://schemas.openxmlformats.org/drawingml/2006/main">
                  <a:graphicData uri="http://schemas.microsoft.com/office/word/2010/wordprocessingInk">
                    <w14:contentPart bwMode="auto" r:id="rId493">
                      <w14:nvContentPartPr>
                        <w14:cNvContentPartPr/>
                      </w14:nvContentPartPr>
                      <w14:xfrm>
                        <a:off x="0" y="0"/>
                        <a:ext cx="187200" cy="265680"/>
                      </w14:xfrm>
                    </w14:contentPart>
                  </a:graphicData>
                </a:graphic>
              </wp:anchor>
            </w:drawing>
          </mc:Choice>
          <mc:Fallback>
            <w:pict>
              <v:shape w14:anchorId="0B1411B0" id="Freihand 256" o:spid="_x0000_s1026" type="#_x0000_t75" style="position:absolute;margin-left:315.8pt;margin-top:1.85pt;width:16.2pt;height:22.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">
                <v:imagedata r:id="rId494" o:title=""/>
              </v:shape>
            </w:pict>
          </mc:Fallback>
        </mc:AlternateContent>
      </w:r>
      <w:r>
        <w:rPr>
          <w:noProof/>
          <w:lang w:eastAsia="de-DE"/>
        </w:rPr>
        <mc:AlternateContent>
          <mc:Choice Requires="wpi">
            <w:drawing>
              <wp:anchor distT="0" distB="0" distL="114300" distR="114300" simplePos="0" relativeHeight="251898880" behindDoc="0" locked="0" layoutInCell="1" allowOverlap="1" wp14:anchorId="11646735" wp14:editId="53D80743">
                <wp:simplePos x="0" y="0"/>
                <wp:positionH relativeFrom="column">
                  <wp:posOffset>1865433</wp:posOffset>
                </wp:positionH>
                <wp:positionV relativeFrom="paragraph">
                  <wp:posOffset>101659</wp:posOffset>
                </wp:positionV>
                <wp:extent cx="37440" cy="69840"/>
                <wp:effectExtent l="38100" t="38100" r="39370" b="45085"/>
                <wp:wrapNone/>
                <wp:docPr id="255" name="Freihand 255"/>
                <wp:cNvGraphicFramePr/>
                <a:graphic xmlns:a="http://schemas.openxmlformats.org/drawingml/2006/main">
                  <a:graphicData uri="http://schemas.microsoft.com/office/word/2010/wordprocessingInk">
                    <w14:contentPart bwMode="auto" r:id="rId495">
                      <w14:nvContentPartPr>
                        <w14:cNvContentPartPr/>
                      </w14:nvContentPartPr>
                      <w14:xfrm>
                        <a:off x="0" y="0"/>
                        <a:ext cx="37440" cy="69840"/>
                      </w14:xfrm>
                    </w14:contentPart>
                  </a:graphicData>
                </a:graphic>
              </wp:anchor>
            </w:drawing>
          </mc:Choice>
          <mc:Fallback>
            <w:pict>
              <v:shape w14:anchorId="2D091223" id="Freihand 255" o:spid="_x0000_s1026" type="#_x0000_t75" style="position:absolute;margin-left:146.5pt;margin-top:7.65pt;width:3.8pt;height:6.2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">
                <v:imagedata r:id="rId496" o:title=""/>
              </v:shape>
            </w:pict>
          </mc:Fallback>
        </mc:AlternateContent>
      </w:r>
      <w:r>
        <w:rPr>
          <w:noProof/>
          <w:lang w:eastAsia="de-DE"/>
        </w:rPr>
        <mc:AlternateContent>
          <mc:Choice Requires="wpi">
            <w:drawing>
              <wp:anchor distT="0" distB="0" distL="114300" distR="114300" simplePos="0" relativeHeight="251897856" behindDoc="0" locked="0" layoutInCell="1" allowOverlap="1" wp14:anchorId="219B7939" wp14:editId="6486380D">
                <wp:simplePos x="0" y="0"/>
                <wp:positionH relativeFrom="column">
                  <wp:posOffset>1871193</wp:posOffset>
                </wp:positionH>
                <wp:positionV relativeFrom="paragraph">
                  <wp:posOffset>1219</wp:posOffset>
                </wp:positionV>
                <wp:extent cx="17280" cy="132840"/>
                <wp:effectExtent l="38100" t="38100" r="40005" b="38735"/>
                <wp:wrapNone/>
                <wp:docPr id="254" name="Freihand 254"/>
                <wp:cNvGraphicFramePr/>
                <a:graphic xmlns:a="http://schemas.openxmlformats.org/drawingml/2006/main">
                  <a:graphicData uri="http://schemas.microsoft.com/office/word/2010/wordprocessingInk">
                    <w14:contentPart bwMode="auto" r:id="rId497">
                      <w14:nvContentPartPr>
                        <w14:cNvContentPartPr/>
                      </w14:nvContentPartPr>
                      <w14:xfrm>
                        <a:off x="0" y="0"/>
                        <a:ext cx="17280" cy="132840"/>
                      </w14:xfrm>
                    </w14:contentPart>
                  </a:graphicData>
                </a:graphic>
              </wp:anchor>
            </w:drawing>
          </mc:Choice>
          <mc:Fallback>
            <w:pict>
              <v:shape w14:anchorId="66D7130A" id="Freihand 254" o:spid="_x0000_s1026" type="#_x0000_t75" style="position:absolute;margin-left:146.95pt;margin-top:-.35pt;width:2.2pt;height:11.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">
                <v:imagedata r:id="rId498" o:title=""/>
              </v:shape>
            </w:pict>
          </mc:Fallback>
        </mc:AlternateContent>
      </w:r>
      <w:r>
        <w:rPr>
          <w:noProof/>
          <w:lang w:eastAsia="de-DE"/>
        </w:rPr>
        <mc:AlternateContent>
          <mc:Choice Requires="wpi">
            <w:drawing>
              <wp:anchor distT="0" distB="0" distL="114300" distR="114300" simplePos="0" relativeHeight="251896832" behindDoc="0" locked="0" layoutInCell="1" allowOverlap="1" wp14:anchorId="0C213B58" wp14:editId="71EE52AB">
                <wp:simplePos x="0" y="0"/>
                <wp:positionH relativeFrom="column">
                  <wp:posOffset>2081793</wp:posOffset>
                </wp:positionH>
                <wp:positionV relativeFrom="paragraph">
                  <wp:posOffset>100939</wp:posOffset>
                </wp:positionV>
                <wp:extent cx="46800" cy="74880"/>
                <wp:effectExtent l="19050" t="38100" r="48895" b="40005"/>
                <wp:wrapNone/>
                <wp:docPr id="253" name="Freihand 253"/>
                <wp:cNvGraphicFramePr/>
                <a:graphic xmlns:a="http://schemas.openxmlformats.org/drawingml/2006/main">
                  <a:graphicData uri="http://schemas.microsoft.com/office/word/2010/wordprocessingInk">
                    <w14:contentPart bwMode="auto" r:id="rId499">
                      <w14:nvContentPartPr>
                        <w14:cNvContentPartPr/>
                      </w14:nvContentPartPr>
                      <w14:xfrm>
                        <a:off x="0" y="0"/>
                        <a:ext cx="46800" cy="74880"/>
                      </w14:xfrm>
                    </w14:contentPart>
                  </a:graphicData>
                </a:graphic>
              </wp:anchor>
            </w:drawing>
          </mc:Choice>
          <mc:Fallback>
            <w:pict>
              <v:shape w14:anchorId="10E13CB7" id="Freihand 253" o:spid="_x0000_s1026" type="#_x0000_t75" style="position:absolute;margin-left:163.55pt;margin-top:7.7pt;width:4.5pt;height:6.6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">
                <v:imagedata r:id="rId500" o:title=""/>
              </v:shape>
            </w:pict>
          </mc:Fallback>
        </mc:AlternateContent>
      </w:r>
      <w:r>
        <w:rPr>
          <w:noProof/>
          <w:lang w:eastAsia="de-DE"/>
        </w:rPr>
        <mc:AlternateContent>
          <mc:Choice Requires="wpi">
            <w:drawing>
              <wp:anchor distT="0" distB="0" distL="114300" distR="114300" simplePos="0" relativeHeight="251895808" behindDoc="0" locked="0" layoutInCell="1" allowOverlap="1" wp14:anchorId="5EE650B2" wp14:editId="44B2B021">
                <wp:simplePos x="0" y="0"/>
                <wp:positionH relativeFrom="column">
                  <wp:posOffset>2099793</wp:posOffset>
                </wp:positionH>
                <wp:positionV relativeFrom="paragraph">
                  <wp:posOffset>-5261</wp:posOffset>
                </wp:positionV>
                <wp:extent cx="16920" cy="129600"/>
                <wp:effectExtent l="38100" t="38100" r="40640" b="41910"/>
                <wp:wrapNone/>
                <wp:docPr id="252" name="Freihand 252"/>
                <wp:cNvGraphicFramePr/>
                <a:graphic xmlns:a="http://schemas.openxmlformats.org/drawingml/2006/main">
                  <a:graphicData uri="http://schemas.microsoft.com/office/word/2010/wordprocessingInk">
                    <w14:contentPart bwMode="auto" r:id="rId501">
                      <w14:nvContentPartPr>
                        <w14:cNvContentPartPr/>
                      </w14:nvContentPartPr>
                      <w14:xfrm>
                        <a:off x="0" y="0"/>
                        <a:ext cx="16920" cy="129600"/>
                      </w14:xfrm>
                    </w14:contentPart>
                  </a:graphicData>
                </a:graphic>
              </wp:anchor>
            </w:drawing>
          </mc:Choice>
          <mc:Fallback>
            <w:pict>
              <v:shape w14:anchorId="7D6AF160" id="Freihand 252" o:spid="_x0000_s1026" type="#_x0000_t75" style="position:absolute;margin-left:164.95pt;margin-top:-.8pt;width:2.2pt;height:10.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">
                <v:imagedata r:id="rId502" o:title=""/>
              </v:shape>
            </w:pict>
          </mc:Fallback>
        </mc:AlternateContent>
      </w:r>
      <w:r>
        <w:rPr>
          <w:noProof/>
          <w:lang w:eastAsia="de-DE"/>
        </w:rPr>
        <mc:AlternateContent>
          <mc:Choice Requires="wpi">
            <w:drawing>
              <wp:anchor distT="0" distB="0" distL="114300" distR="114300" simplePos="0" relativeHeight="251894784" behindDoc="0" locked="0" layoutInCell="1" allowOverlap="1" wp14:anchorId="161BB84F" wp14:editId="407A6BC4">
                <wp:simplePos x="0" y="0"/>
                <wp:positionH relativeFrom="column">
                  <wp:posOffset>2225073</wp:posOffset>
                </wp:positionH>
                <wp:positionV relativeFrom="paragraph">
                  <wp:posOffset>140899</wp:posOffset>
                </wp:positionV>
                <wp:extent cx="944280" cy="63000"/>
                <wp:effectExtent l="38100" t="38100" r="46355" b="51435"/>
                <wp:wrapNone/>
                <wp:docPr id="251" name="Freihand 251"/>
                <wp:cNvGraphicFramePr/>
                <a:graphic xmlns:a="http://schemas.openxmlformats.org/drawingml/2006/main">
                  <a:graphicData uri="http://schemas.microsoft.com/office/word/2010/wordprocessingInk">
                    <w14:contentPart bwMode="auto" r:id="rId503">
                      <w14:nvContentPartPr>
                        <w14:cNvContentPartPr/>
                      </w14:nvContentPartPr>
                      <w14:xfrm>
                        <a:off x="0" y="0"/>
                        <a:ext cx="944280" cy="63000"/>
                      </w14:xfrm>
                    </w14:contentPart>
                  </a:graphicData>
                </a:graphic>
              </wp:anchor>
            </w:drawing>
          </mc:Choice>
          <mc:Fallback>
            <w:pict>
              <v:shape w14:anchorId="5CC552E3" id="Freihand 251" o:spid="_x0000_s1026" type="#_x0000_t75" style="position:absolute;margin-left:174.65pt;margin-top:10.35pt;width:75.65pt;height:5.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">
                <v:imagedata r:id="rId504" o:title=""/>
              </v:shape>
            </w:pict>
          </mc:Fallback>
        </mc:AlternateContent>
      </w:r>
      <w:r w:rsidR="00086116" w:rsidRPr="00086116">
        <w:rPr>
          <w:noProof/>
          <w:lang w:eastAsia="de-DE"/>
        </w:rPr>
        <w:drawing>
          <wp:inline distT="0" distB="0" distL="0" distR="0" wp14:anchorId="33851978" wp14:editId="142ECD37">
            <wp:extent cx="4055806" cy="544535"/>
            <wp:effectExtent l="0" t="0" r="1905"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4087004" cy="548724"/>
                    </a:xfrm>
                    <a:prstGeom prst="rect">
                      <a:avLst/>
                    </a:prstGeom>
                  </pic:spPr>
                </pic:pic>
              </a:graphicData>
            </a:graphic>
          </wp:inline>
        </w:drawing>
      </w:r>
    </w:p>
    <w:p w14:paraId="7158420F" w14:textId="77777777" w:rsidR="00994668" w:rsidRDefault="00994668">
      <w:pPr>
        <w:spacing w:after="200" w:line="276" w:lineRule="auto"/>
      </w:pPr>
      <w:r>
        <w:br w:type="page"/>
      </w:r>
    </w:p>
    <w:p w14:paraId="61EB3647" w14:textId="77777777" w:rsidR="006E1674" w:rsidRDefault="006E1674"/>
    <w:p w14:paraId="178E3350" w14:textId="77777777" w:rsidR="00B67229" w:rsidRDefault="00B67229" w:rsidP="00B67229">
      <w:r>
        <w:t>b) Ermitteln Sie eine Mitgliederliste aufsteigend sortiert nach der durchschnittlichen Bewertung für die Leistungsart "Kinderbetreuung". (6 Punkte )</w:t>
      </w:r>
    </w:p>
    <w:p w14:paraId="45533EA8" w14:textId="77777777" w:rsidR="006E1674" w:rsidRDefault="00E84665">
      <w:r>
        <w:rPr>
          <w:noProof/>
          <w:lang w:eastAsia="de-DE"/>
        </w:rPr>
        <mc:AlternateContent>
          <mc:Choice Requires="wpi">
            <w:drawing>
              <wp:anchor distT="0" distB="0" distL="114300" distR="114300" simplePos="0" relativeHeight="251929600" behindDoc="0" locked="0" layoutInCell="1" allowOverlap="1" wp14:anchorId="6283686E" wp14:editId="664A3FAA">
                <wp:simplePos x="0" y="0"/>
                <wp:positionH relativeFrom="column">
                  <wp:posOffset>235713</wp:posOffset>
                </wp:positionH>
                <wp:positionV relativeFrom="paragraph">
                  <wp:posOffset>695796</wp:posOffset>
                </wp:positionV>
                <wp:extent cx="119880" cy="123120"/>
                <wp:effectExtent l="19050" t="38100" r="52070" b="48895"/>
                <wp:wrapNone/>
                <wp:docPr id="285" name="Freihand 285"/>
                <wp:cNvGraphicFramePr/>
                <a:graphic xmlns:a="http://schemas.openxmlformats.org/drawingml/2006/main">
                  <a:graphicData uri="http://schemas.microsoft.com/office/word/2010/wordprocessingInk">
                    <w14:contentPart bwMode="auto" r:id="rId506">
                      <w14:nvContentPartPr>
                        <w14:cNvContentPartPr/>
                      </w14:nvContentPartPr>
                      <w14:xfrm>
                        <a:off x="0" y="0"/>
                        <a:ext cx="119880" cy="123120"/>
                      </w14:xfrm>
                    </w14:contentPart>
                  </a:graphicData>
                </a:graphic>
              </wp:anchor>
            </w:drawing>
          </mc:Choice>
          <mc:Fallback>
            <w:pict>
              <v:shape w14:anchorId="64AC9E1D" id="Freihand 285" o:spid="_x0000_s1026" type="#_x0000_t75" style="position:absolute;margin-left:18.05pt;margin-top:54.35pt;width:10.5pt;height:10.7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">
                <v:imagedata r:id="rId507" o:title=""/>
              </v:shape>
            </w:pict>
          </mc:Fallback>
        </mc:AlternateContent>
      </w:r>
      <w:r>
        <w:rPr>
          <w:noProof/>
          <w:lang w:eastAsia="de-DE"/>
        </w:rPr>
        <mc:AlternateContent>
          <mc:Choice Requires="wpi">
            <w:drawing>
              <wp:anchor distT="0" distB="0" distL="114300" distR="114300" simplePos="0" relativeHeight="251925504" behindDoc="0" locked="0" layoutInCell="1" allowOverlap="1" wp14:anchorId="497958B0" wp14:editId="4F4C4269">
                <wp:simplePos x="0" y="0"/>
                <wp:positionH relativeFrom="column">
                  <wp:posOffset>1050393</wp:posOffset>
                </wp:positionH>
                <wp:positionV relativeFrom="paragraph">
                  <wp:posOffset>730716</wp:posOffset>
                </wp:positionV>
                <wp:extent cx="74160" cy="105120"/>
                <wp:effectExtent l="38100" t="38100" r="40640" b="47625"/>
                <wp:wrapNone/>
                <wp:docPr id="281" name="Freihand 281"/>
                <wp:cNvGraphicFramePr/>
                <a:graphic xmlns:a="http://schemas.openxmlformats.org/drawingml/2006/main">
                  <a:graphicData uri="http://schemas.microsoft.com/office/word/2010/wordprocessingInk">
                    <w14:contentPart bwMode="auto" r:id="rId508">
                      <w14:nvContentPartPr>
                        <w14:cNvContentPartPr/>
                      </w14:nvContentPartPr>
                      <w14:xfrm>
                        <a:off x="0" y="0"/>
                        <a:ext cx="74160" cy="105120"/>
                      </w14:xfrm>
                    </w14:contentPart>
                  </a:graphicData>
                </a:graphic>
              </wp:anchor>
            </w:drawing>
          </mc:Choice>
          <mc:Fallback>
            <w:pict>
              <v:shape w14:anchorId="4458942F" id="Freihand 281" o:spid="_x0000_s1026" type="#_x0000_t75" style="position:absolute;margin-left:82.05pt;margin-top:57.1pt;width:7.2pt;height:9.5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">
                <v:imagedata r:id="rId509" o:title=""/>
              </v:shape>
            </w:pict>
          </mc:Fallback>
        </mc:AlternateContent>
      </w:r>
      <w:r>
        <w:rPr>
          <w:noProof/>
          <w:lang w:eastAsia="de-DE"/>
        </w:rPr>
        <mc:AlternateContent>
          <mc:Choice Requires="wpi">
            <w:drawing>
              <wp:anchor distT="0" distB="0" distL="114300" distR="114300" simplePos="0" relativeHeight="251924480" behindDoc="0" locked="0" layoutInCell="1" allowOverlap="1" wp14:anchorId="3B9C9441" wp14:editId="00F060DA">
                <wp:simplePos x="0" y="0"/>
                <wp:positionH relativeFrom="column">
                  <wp:posOffset>1017633</wp:posOffset>
                </wp:positionH>
                <wp:positionV relativeFrom="paragraph">
                  <wp:posOffset>728916</wp:posOffset>
                </wp:positionV>
                <wp:extent cx="69120" cy="95040"/>
                <wp:effectExtent l="38100" t="38100" r="45720" b="38735"/>
                <wp:wrapNone/>
                <wp:docPr id="280" name="Freihand 280"/>
                <wp:cNvGraphicFramePr/>
                <a:graphic xmlns:a="http://schemas.openxmlformats.org/drawingml/2006/main">
                  <a:graphicData uri="http://schemas.microsoft.com/office/word/2010/wordprocessingInk">
                    <w14:contentPart bwMode="auto" r:id="rId510">
                      <w14:nvContentPartPr>
                        <w14:cNvContentPartPr/>
                      </w14:nvContentPartPr>
                      <w14:xfrm>
                        <a:off x="0" y="0"/>
                        <a:ext cx="69120" cy="95040"/>
                      </w14:xfrm>
                    </w14:contentPart>
                  </a:graphicData>
                </a:graphic>
              </wp:anchor>
            </w:drawing>
          </mc:Choice>
          <mc:Fallback>
            <w:pict>
              <v:shape w14:anchorId="2EEFBAC0" id="Freihand 280" o:spid="_x0000_s1026" type="#_x0000_t75" style="position:absolute;margin-left:79.85pt;margin-top:56.85pt;width:6.35pt;height:8.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">
                <v:imagedata r:id="rId511" o:title=""/>
              </v:shape>
            </w:pict>
          </mc:Fallback>
        </mc:AlternateContent>
      </w:r>
      <w:r w:rsidR="00B67229" w:rsidRPr="00B67229">
        <w:rPr>
          <w:noProof/>
          <w:lang w:eastAsia="de-DE"/>
        </w:rPr>
        <w:drawing>
          <wp:inline distT="0" distB="0" distL="0" distR="0" wp14:anchorId="20C03981" wp14:editId="096AC716">
            <wp:extent cx="2384322" cy="70921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2426591" cy="721789"/>
                    </a:xfrm>
                    <a:prstGeom prst="rect">
                      <a:avLst/>
                    </a:prstGeom>
                  </pic:spPr>
                </pic:pic>
              </a:graphicData>
            </a:graphic>
          </wp:inline>
        </w:drawing>
      </w:r>
    </w:p>
    <w:p w14:paraId="25978E85" w14:textId="77777777" w:rsidR="00B67229" w:rsidRDefault="00E84665">
      <w:r>
        <w:rPr>
          <w:noProof/>
          <w:lang w:eastAsia="de-DE"/>
        </w:rPr>
        <mc:AlternateContent>
          <mc:Choice Requires="wpi">
            <w:drawing>
              <wp:anchor distT="0" distB="0" distL="114300" distR="114300" simplePos="0" relativeHeight="251931648" behindDoc="0" locked="0" layoutInCell="1" allowOverlap="1" wp14:anchorId="60643EF7" wp14:editId="00D0731F">
                <wp:simplePos x="0" y="0"/>
                <wp:positionH relativeFrom="column">
                  <wp:posOffset>1183233</wp:posOffset>
                </wp:positionH>
                <wp:positionV relativeFrom="paragraph">
                  <wp:posOffset>126936</wp:posOffset>
                </wp:positionV>
                <wp:extent cx="49680" cy="43560"/>
                <wp:effectExtent l="38100" t="38100" r="45720" b="52070"/>
                <wp:wrapNone/>
                <wp:docPr id="287" name="Freihand 287"/>
                <wp:cNvGraphicFramePr/>
                <a:graphic xmlns:a="http://schemas.openxmlformats.org/drawingml/2006/main">
                  <a:graphicData uri="http://schemas.microsoft.com/office/word/2010/wordprocessingInk">
                    <w14:contentPart bwMode="auto" r:id="rId513">
                      <w14:nvContentPartPr>
                        <w14:cNvContentPartPr/>
                      </w14:nvContentPartPr>
                      <w14:xfrm>
                        <a:off x="0" y="0"/>
                        <a:ext cx="49680" cy="43560"/>
                      </w14:xfrm>
                    </w14:contentPart>
                  </a:graphicData>
                </a:graphic>
              </wp:anchor>
            </w:drawing>
          </mc:Choice>
          <mc:Fallback>
            <w:pict>
              <v:shape w14:anchorId="58B574C2" id="Freihand 287" o:spid="_x0000_s1026" type="#_x0000_t75" style="position:absolute;margin-left:92.6pt;margin-top:9.35pt;width:5pt;height:4.6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">
                <v:imagedata r:id="rId514" o:title=""/>
              </v:shape>
            </w:pict>
          </mc:Fallback>
        </mc:AlternateContent>
      </w:r>
      <w:r>
        <w:rPr>
          <w:noProof/>
          <w:lang w:eastAsia="de-DE"/>
        </w:rPr>
        <mc:AlternateContent>
          <mc:Choice Requires="wpi">
            <w:drawing>
              <wp:anchor distT="0" distB="0" distL="114300" distR="114300" simplePos="0" relativeHeight="251930624" behindDoc="0" locked="0" layoutInCell="1" allowOverlap="1" wp14:anchorId="57DD1EEA" wp14:editId="58F7C8C1">
                <wp:simplePos x="0" y="0"/>
                <wp:positionH relativeFrom="column">
                  <wp:posOffset>1209153</wp:posOffset>
                </wp:positionH>
                <wp:positionV relativeFrom="paragraph">
                  <wp:posOffset>-11304</wp:posOffset>
                </wp:positionV>
                <wp:extent cx="45720" cy="98280"/>
                <wp:effectExtent l="38100" t="38100" r="49530" b="35560"/>
                <wp:wrapNone/>
                <wp:docPr id="286" name="Freihand 286"/>
                <wp:cNvGraphicFramePr/>
                <a:graphic xmlns:a="http://schemas.openxmlformats.org/drawingml/2006/main">
                  <a:graphicData uri="http://schemas.microsoft.com/office/word/2010/wordprocessingInk">
                    <w14:contentPart bwMode="auto" r:id="rId515">
                      <w14:nvContentPartPr>
                        <w14:cNvContentPartPr/>
                      </w14:nvContentPartPr>
                      <w14:xfrm>
                        <a:off x="0" y="0"/>
                        <a:ext cx="45720" cy="98280"/>
                      </w14:xfrm>
                    </w14:contentPart>
                  </a:graphicData>
                </a:graphic>
              </wp:anchor>
            </w:drawing>
          </mc:Choice>
          <mc:Fallback>
            <w:pict>
              <v:shape w14:anchorId="52E97B1D" id="Freihand 286" o:spid="_x0000_s1026" type="#_x0000_t75" style="position:absolute;margin-left:94.7pt;margin-top:-1.6pt;width:4.85pt;height:8.8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">
                <v:imagedata r:id="rId516" o:title=""/>
              </v:shape>
            </w:pict>
          </mc:Fallback>
        </mc:AlternateContent>
      </w:r>
      <w:r>
        <w:rPr>
          <w:noProof/>
          <w:lang w:eastAsia="de-DE"/>
        </w:rPr>
        <mc:AlternateContent>
          <mc:Choice Requires="wpi">
            <w:drawing>
              <wp:anchor distT="0" distB="0" distL="114300" distR="114300" simplePos="0" relativeHeight="251928576" behindDoc="0" locked="0" layoutInCell="1" allowOverlap="1" wp14:anchorId="34DD7FF0" wp14:editId="3081DC47">
                <wp:simplePos x="0" y="0"/>
                <wp:positionH relativeFrom="column">
                  <wp:posOffset>259833</wp:posOffset>
                </wp:positionH>
                <wp:positionV relativeFrom="paragraph">
                  <wp:posOffset>-58104</wp:posOffset>
                </wp:positionV>
                <wp:extent cx="33120" cy="272880"/>
                <wp:effectExtent l="38100" t="38100" r="43180" b="51435"/>
                <wp:wrapNone/>
                <wp:docPr id="284" name="Freihand 284"/>
                <wp:cNvGraphicFramePr/>
                <a:graphic xmlns:a="http://schemas.openxmlformats.org/drawingml/2006/main">
                  <a:graphicData uri="http://schemas.microsoft.com/office/word/2010/wordprocessingInk">
                    <w14:contentPart bwMode="auto" r:id="rId517">
                      <w14:nvContentPartPr>
                        <w14:cNvContentPartPr/>
                      </w14:nvContentPartPr>
                      <w14:xfrm>
                        <a:off x="0" y="0"/>
                        <a:ext cx="33120" cy="272880"/>
                      </w14:xfrm>
                    </w14:contentPart>
                  </a:graphicData>
                </a:graphic>
              </wp:anchor>
            </w:drawing>
          </mc:Choice>
          <mc:Fallback>
            <w:pict>
              <v:shape w14:anchorId="1690A61E" id="Freihand 284" o:spid="_x0000_s1026" type="#_x0000_t75" style="position:absolute;margin-left:19.85pt;margin-top:-5.3pt;width:3.85pt;height:22.5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">
                <v:imagedata r:id="rId518" o:title=""/>
              </v:shape>
            </w:pict>
          </mc:Fallback>
        </mc:AlternateContent>
      </w:r>
      <w:r>
        <w:rPr>
          <w:noProof/>
          <w:lang w:eastAsia="de-DE"/>
        </w:rPr>
        <mc:AlternateContent>
          <mc:Choice Requires="wpi">
            <w:drawing>
              <wp:anchor distT="0" distB="0" distL="114300" distR="114300" simplePos="0" relativeHeight="251923456" behindDoc="0" locked="0" layoutInCell="1" allowOverlap="1" wp14:anchorId="00EC4B37" wp14:editId="040E3209">
                <wp:simplePos x="0" y="0"/>
                <wp:positionH relativeFrom="column">
                  <wp:posOffset>1059753</wp:posOffset>
                </wp:positionH>
                <wp:positionV relativeFrom="paragraph">
                  <wp:posOffset>-36504</wp:posOffset>
                </wp:positionV>
                <wp:extent cx="8640" cy="206280"/>
                <wp:effectExtent l="57150" t="38100" r="48895" b="41910"/>
                <wp:wrapNone/>
                <wp:docPr id="279" name="Freihand 279"/>
                <wp:cNvGraphicFramePr/>
                <a:graphic xmlns:a="http://schemas.openxmlformats.org/drawingml/2006/main">
                  <a:graphicData uri="http://schemas.microsoft.com/office/word/2010/wordprocessingInk">
                    <w14:contentPart bwMode="auto" r:id="rId519">
                      <w14:nvContentPartPr>
                        <w14:cNvContentPartPr/>
                      </w14:nvContentPartPr>
                      <w14:xfrm>
                        <a:off x="0" y="0"/>
                        <a:ext cx="8640" cy="206280"/>
                      </w14:xfrm>
                    </w14:contentPart>
                  </a:graphicData>
                </a:graphic>
              </wp:anchor>
            </w:drawing>
          </mc:Choice>
          <mc:Fallback>
            <w:pict>
              <v:shape w14:anchorId="27D85EAF" id="Freihand 279" o:spid="_x0000_s1026" type="#_x0000_t75" style="position:absolute;margin-left:82.5pt;margin-top:-3.6pt;width:2.5pt;height:17.7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">
                <v:imagedata r:id="rId520" o:title=""/>
              </v:shape>
            </w:pict>
          </mc:Fallback>
        </mc:AlternateContent>
      </w:r>
    </w:p>
    <w:p w14:paraId="424355D7" w14:textId="77777777" w:rsidR="00086116" w:rsidRDefault="00DC6A6C">
      <w:r>
        <w:rPr>
          <w:noProof/>
          <w:color w:val="0000FF"/>
          <w:lang w:eastAsia="de-DE"/>
        </w:rPr>
        <mc:AlternateContent>
          <mc:Choice Requires="wpi">
            <w:drawing>
              <wp:anchor distT="0" distB="0" distL="114300" distR="114300" simplePos="0" relativeHeight="251941888" behindDoc="0" locked="0" layoutInCell="1" allowOverlap="1" wp14:anchorId="2FA22776" wp14:editId="7AD0B4EF">
                <wp:simplePos x="0" y="0"/>
                <wp:positionH relativeFrom="column">
                  <wp:posOffset>6934233</wp:posOffset>
                </wp:positionH>
                <wp:positionV relativeFrom="paragraph">
                  <wp:posOffset>654186</wp:posOffset>
                </wp:positionV>
                <wp:extent cx="360" cy="360"/>
                <wp:effectExtent l="38100" t="38100" r="57150" b="57150"/>
                <wp:wrapNone/>
                <wp:docPr id="297" name="Freihand 297"/>
                <wp:cNvGraphicFramePr/>
                <a:graphic xmlns:a="http://schemas.openxmlformats.org/drawingml/2006/main">
                  <a:graphicData uri="http://schemas.microsoft.com/office/word/2010/wordprocessingInk">
                    <w14:contentPart bwMode="auto" r:id="rId521">
                      <w14:nvContentPartPr>
                        <w14:cNvContentPartPr/>
                      </w14:nvContentPartPr>
                      <w14:xfrm>
                        <a:off x="0" y="0"/>
                        <a:ext cx="360" cy="360"/>
                      </w14:xfrm>
                    </w14:contentPart>
                  </a:graphicData>
                </a:graphic>
              </wp:anchor>
            </w:drawing>
          </mc:Choice>
          <mc:Fallback>
            <w:pict>
              <v:shape w14:anchorId="7DB4B926" id="Freihand 297" o:spid="_x0000_s1026" type="#_x0000_t75" style="position:absolute;margin-left:545.35pt;margin-top:50.85pt;width:1.4pt;height:1.4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">
                <v:imagedata r:id="rId522" o:title=""/>
              </v:shape>
            </w:pict>
          </mc:Fallback>
        </mc:AlternateContent>
      </w:r>
      <w:r>
        <w:rPr>
          <w:noProof/>
          <w:color w:val="0000FF"/>
          <w:lang w:eastAsia="de-DE"/>
        </w:rPr>
        <mc:AlternateContent>
          <mc:Choice Requires="wpi">
            <w:drawing>
              <wp:anchor distT="0" distB="0" distL="114300" distR="114300" simplePos="0" relativeHeight="251940864" behindDoc="0" locked="0" layoutInCell="1" allowOverlap="1" wp14:anchorId="33BA3849" wp14:editId="0A0E29B5">
                <wp:simplePos x="0" y="0"/>
                <wp:positionH relativeFrom="column">
                  <wp:posOffset>2235153</wp:posOffset>
                </wp:positionH>
                <wp:positionV relativeFrom="paragraph">
                  <wp:posOffset>432786</wp:posOffset>
                </wp:positionV>
                <wp:extent cx="3240" cy="48240"/>
                <wp:effectExtent l="57150" t="57150" r="53975" b="47625"/>
                <wp:wrapNone/>
                <wp:docPr id="296" name="Freihand 296"/>
                <wp:cNvGraphicFramePr/>
                <a:graphic xmlns:a="http://schemas.openxmlformats.org/drawingml/2006/main">
                  <a:graphicData uri="http://schemas.microsoft.com/office/word/2010/wordprocessingInk">
                    <w14:contentPart bwMode="auto" r:id="rId523">
                      <w14:nvContentPartPr>
                        <w14:cNvContentPartPr/>
                      </w14:nvContentPartPr>
                      <w14:xfrm>
                        <a:off x="0" y="0"/>
                        <a:ext cx="3240" cy="48240"/>
                      </w14:xfrm>
                    </w14:contentPart>
                  </a:graphicData>
                </a:graphic>
              </wp:anchor>
            </w:drawing>
          </mc:Choice>
          <mc:Fallback>
            <w:pict>
              <v:shape w14:anchorId="1FC5CA24" id="Freihand 296" o:spid="_x0000_s1026" type="#_x0000_t75" style="position:absolute;margin-left:175.3pt;margin-top:33.4pt;width:1.65pt;height:4.7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">
                <v:imagedata r:id="rId524" o:title=""/>
              </v:shape>
            </w:pict>
          </mc:Fallback>
        </mc:AlternateContent>
      </w:r>
      <w:r>
        <w:rPr>
          <w:noProof/>
          <w:color w:val="0000FF"/>
          <w:lang w:eastAsia="de-DE"/>
        </w:rPr>
        <mc:AlternateContent>
          <mc:Choice Requires="wpi">
            <w:drawing>
              <wp:anchor distT="0" distB="0" distL="114300" distR="114300" simplePos="0" relativeHeight="251939840" behindDoc="0" locked="0" layoutInCell="1" allowOverlap="1" wp14:anchorId="5C62A86B" wp14:editId="4FE3FC64">
                <wp:simplePos x="0" y="0"/>
                <wp:positionH relativeFrom="column">
                  <wp:posOffset>1700553</wp:posOffset>
                </wp:positionH>
                <wp:positionV relativeFrom="paragraph">
                  <wp:posOffset>373386</wp:posOffset>
                </wp:positionV>
                <wp:extent cx="482400" cy="61200"/>
                <wp:effectExtent l="38100" t="38100" r="13335" b="53340"/>
                <wp:wrapNone/>
                <wp:docPr id="295" name="Freihand 295"/>
                <wp:cNvGraphicFramePr/>
                <a:graphic xmlns:a="http://schemas.openxmlformats.org/drawingml/2006/main">
                  <a:graphicData uri="http://schemas.microsoft.com/office/word/2010/wordprocessingInk">
                    <w14:contentPart bwMode="auto" r:id="rId525">
                      <w14:nvContentPartPr>
                        <w14:cNvContentPartPr/>
                      </w14:nvContentPartPr>
                      <w14:xfrm>
                        <a:off x="0" y="0"/>
                        <a:ext cx="482400" cy="61200"/>
                      </w14:xfrm>
                    </w14:contentPart>
                  </a:graphicData>
                </a:graphic>
              </wp:anchor>
            </w:drawing>
          </mc:Choice>
          <mc:Fallback>
            <w:pict>
              <v:shape w14:anchorId="7F59D6B2" id="Freihand 295" o:spid="_x0000_s1026" type="#_x0000_t75" style="position:absolute;margin-left:133.25pt;margin-top:28.7pt;width:39.5pt;height:6.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">
                <v:imagedata r:id="rId526" o:title=""/>
              </v:shape>
            </w:pict>
          </mc:Fallback>
        </mc:AlternateContent>
      </w:r>
      <w:r>
        <w:rPr>
          <w:noProof/>
          <w:color w:val="0000FF"/>
          <w:lang w:eastAsia="de-DE"/>
        </w:rPr>
        <mc:AlternateContent>
          <mc:Choice Requires="wpi">
            <w:drawing>
              <wp:anchor distT="0" distB="0" distL="114300" distR="114300" simplePos="0" relativeHeight="251938816" behindDoc="0" locked="0" layoutInCell="1" allowOverlap="1" wp14:anchorId="78567B44" wp14:editId="28C3D1F8">
                <wp:simplePos x="0" y="0"/>
                <wp:positionH relativeFrom="column">
                  <wp:posOffset>2546913</wp:posOffset>
                </wp:positionH>
                <wp:positionV relativeFrom="paragraph">
                  <wp:posOffset>1347546</wp:posOffset>
                </wp:positionV>
                <wp:extent cx="425520" cy="65520"/>
                <wp:effectExtent l="57150" t="38100" r="50800" b="48895"/>
                <wp:wrapNone/>
                <wp:docPr id="294" name="Freihand 294"/>
                <wp:cNvGraphicFramePr/>
                <a:graphic xmlns:a="http://schemas.openxmlformats.org/drawingml/2006/main">
                  <a:graphicData uri="http://schemas.microsoft.com/office/word/2010/wordprocessingInk">
                    <w14:contentPart bwMode="auto" r:id="rId527">
                      <w14:nvContentPartPr>
                        <w14:cNvContentPartPr/>
                      </w14:nvContentPartPr>
                      <w14:xfrm>
                        <a:off x="0" y="0"/>
                        <a:ext cx="425520" cy="65520"/>
                      </w14:xfrm>
                    </w14:contentPart>
                  </a:graphicData>
                </a:graphic>
              </wp:anchor>
            </w:drawing>
          </mc:Choice>
          <mc:Fallback>
            <w:pict>
              <v:shape w14:anchorId="3118D442" id="Freihand 294" o:spid="_x0000_s1026" type="#_x0000_t75" style="position:absolute;margin-left:199.75pt;margin-top:105.1pt;width:35.25pt;height:6.9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">
                <v:imagedata r:id="rId528" o:title=""/>
              </v:shape>
            </w:pict>
          </mc:Fallback>
        </mc:AlternateContent>
      </w:r>
      <w:r>
        <w:rPr>
          <w:noProof/>
          <w:color w:val="0000FF"/>
          <w:lang w:eastAsia="de-DE"/>
        </w:rPr>
        <mc:AlternateContent>
          <mc:Choice Requires="wpi">
            <w:drawing>
              <wp:anchor distT="0" distB="0" distL="114300" distR="114300" simplePos="0" relativeHeight="251937792" behindDoc="0" locked="0" layoutInCell="1" allowOverlap="1" wp14:anchorId="7B5AF114" wp14:editId="6ADF923C">
                <wp:simplePos x="0" y="0"/>
                <wp:positionH relativeFrom="column">
                  <wp:posOffset>2474913</wp:posOffset>
                </wp:positionH>
                <wp:positionV relativeFrom="paragraph">
                  <wp:posOffset>1351146</wp:posOffset>
                </wp:positionV>
                <wp:extent cx="2880" cy="59400"/>
                <wp:effectExtent l="38100" t="38100" r="35560" b="36195"/>
                <wp:wrapNone/>
                <wp:docPr id="293" name="Freihand 293"/>
                <wp:cNvGraphicFramePr/>
                <a:graphic xmlns:a="http://schemas.openxmlformats.org/drawingml/2006/main">
                  <a:graphicData uri="http://schemas.microsoft.com/office/word/2010/wordprocessingInk">
                    <w14:contentPart bwMode="auto" r:id="rId529">
                      <w14:nvContentPartPr>
                        <w14:cNvContentPartPr/>
                      </w14:nvContentPartPr>
                      <w14:xfrm>
                        <a:off x="0" y="0"/>
                        <a:ext cx="2880" cy="59400"/>
                      </w14:xfrm>
                    </w14:contentPart>
                  </a:graphicData>
                </a:graphic>
              </wp:anchor>
            </w:drawing>
          </mc:Choice>
          <mc:Fallback>
            <w:pict>
              <v:shape w14:anchorId="792E792A" id="Freihand 293" o:spid="_x0000_s1026" type="#_x0000_t75" style="position:absolute;margin-left:194.5pt;margin-top:105.95pt;width:1.2pt;height:5.4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">
                <v:imagedata r:id="rId530" o:title=""/>
              </v:shape>
            </w:pict>
          </mc:Fallback>
        </mc:AlternateContent>
      </w:r>
      <w:r>
        <w:rPr>
          <w:noProof/>
          <w:color w:val="0000FF"/>
          <w:lang w:eastAsia="de-DE"/>
        </w:rPr>
        <mc:AlternateContent>
          <mc:Choice Requires="wpi">
            <w:drawing>
              <wp:anchor distT="0" distB="0" distL="114300" distR="114300" simplePos="0" relativeHeight="251936768" behindDoc="0" locked="0" layoutInCell="1" allowOverlap="1" wp14:anchorId="1DF9FF4F" wp14:editId="1AC448C0">
                <wp:simplePos x="0" y="0"/>
                <wp:positionH relativeFrom="column">
                  <wp:posOffset>-203847</wp:posOffset>
                </wp:positionH>
                <wp:positionV relativeFrom="paragraph">
                  <wp:posOffset>609906</wp:posOffset>
                </wp:positionV>
                <wp:extent cx="88200" cy="439560"/>
                <wp:effectExtent l="19050" t="38100" r="45720" b="36830"/>
                <wp:wrapNone/>
                <wp:docPr id="292" name="Freihand 292"/>
                <wp:cNvGraphicFramePr/>
                <a:graphic xmlns:a="http://schemas.openxmlformats.org/drawingml/2006/main">
                  <a:graphicData uri="http://schemas.microsoft.com/office/word/2010/wordprocessingInk">
                    <w14:contentPart bwMode="auto" r:id="rId531">
                      <w14:nvContentPartPr>
                        <w14:cNvContentPartPr/>
                      </w14:nvContentPartPr>
                      <w14:xfrm>
                        <a:off x="0" y="0"/>
                        <a:ext cx="88200" cy="439560"/>
                      </w14:xfrm>
                    </w14:contentPart>
                  </a:graphicData>
                </a:graphic>
              </wp:anchor>
            </w:drawing>
          </mc:Choice>
          <mc:Fallback>
            <w:pict>
              <v:shape w14:anchorId="50D913DC" id="Freihand 292" o:spid="_x0000_s1026" type="#_x0000_t75" style="position:absolute;margin-left:-16.45pt;margin-top:47.6pt;width:7.6pt;height:35.4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">
                <v:imagedata r:id="rId532" o:title=""/>
              </v:shape>
            </w:pict>
          </mc:Fallback>
        </mc:AlternateContent>
      </w:r>
      <w:r w:rsidR="00E84665">
        <w:rPr>
          <w:noProof/>
          <w:color w:val="0000FF"/>
          <w:lang w:eastAsia="de-DE"/>
        </w:rPr>
        <mc:AlternateContent>
          <mc:Choice Requires="wpi">
            <w:drawing>
              <wp:anchor distT="0" distB="0" distL="114300" distR="114300" simplePos="0" relativeHeight="251935744" behindDoc="0" locked="0" layoutInCell="1" allowOverlap="1" wp14:anchorId="7727B96D" wp14:editId="4A0175F8">
                <wp:simplePos x="0" y="0"/>
                <wp:positionH relativeFrom="column">
                  <wp:posOffset>4973313</wp:posOffset>
                </wp:positionH>
                <wp:positionV relativeFrom="paragraph">
                  <wp:posOffset>332706</wp:posOffset>
                </wp:positionV>
                <wp:extent cx="139680" cy="74160"/>
                <wp:effectExtent l="38100" t="38100" r="32385" b="40640"/>
                <wp:wrapNone/>
                <wp:docPr id="291" name="Freihand 291"/>
                <wp:cNvGraphicFramePr/>
                <a:graphic xmlns:a="http://schemas.openxmlformats.org/drawingml/2006/main">
                  <a:graphicData uri="http://schemas.microsoft.com/office/word/2010/wordprocessingInk">
                    <w14:contentPart bwMode="auto" r:id="rId533">
                      <w14:nvContentPartPr>
                        <w14:cNvContentPartPr/>
                      </w14:nvContentPartPr>
                      <w14:xfrm>
                        <a:off x="0" y="0"/>
                        <a:ext cx="139680" cy="74160"/>
                      </w14:xfrm>
                    </w14:contentPart>
                  </a:graphicData>
                </a:graphic>
              </wp:anchor>
            </w:drawing>
          </mc:Choice>
          <mc:Fallback>
            <w:pict>
              <v:shape w14:anchorId="09DE2D50" id="Freihand 291" o:spid="_x0000_s1026" type="#_x0000_t75" style="position:absolute;margin-left:391.15pt;margin-top:25.75pt;width:11.85pt;height:6.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">
                <v:imagedata r:id="rId534" o:title=""/>
              </v:shape>
            </w:pict>
          </mc:Fallback>
        </mc:AlternateContent>
      </w:r>
      <w:r w:rsidR="00E84665">
        <w:rPr>
          <w:noProof/>
          <w:color w:val="0000FF"/>
          <w:lang w:eastAsia="de-DE"/>
        </w:rPr>
        <mc:AlternateContent>
          <mc:Choice Requires="wpi">
            <w:drawing>
              <wp:anchor distT="0" distB="0" distL="114300" distR="114300" simplePos="0" relativeHeight="251934720" behindDoc="0" locked="0" layoutInCell="1" allowOverlap="1" wp14:anchorId="3517902C" wp14:editId="6402C318">
                <wp:simplePos x="0" y="0"/>
                <wp:positionH relativeFrom="column">
                  <wp:posOffset>2514153</wp:posOffset>
                </wp:positionH>
                <wp:positionV relativeFrom="paragraph">
                  <wp:posOffset>349626</wp:posOffset>
                </wp:positionV>
                <wp:extent cx="2539440" cy="946800"/>
                <wp:effectExtent l="38100" t="38100" r="51435" b="43815"/>
                <wp:wrapNone/>
                <wp:docPr id="290" name="Freihand 290"/>
                <wp:cNvGraphicFramePr/>
                <a:graphic xmlns:a="http://schemas.openxmlformats.org/drawingml/2006/main">
                  <a:graphicData uri="http://schemas.microsoft.com/office/word/2010/wordprocessingInk">
                    <w14:contentPart bwMode="auto" r:id="rId535">
                      <w14:nvContentPartPr>
                        <w14:cNvContentPartPr/>
                      </w14:nvContentPartPr>
                      <w14:xfrm>
                        <a:off x="0" y="0"/>
                        <a:ext cx="2539440" cy="946800"/>
                      </w14:xfrm>
                    </w14:contentPart>
                  </a:graphicData>
                </a:graphic>
              </wp:anchor>
            </w:drawing>
          </mc:Choice>
          <mc:Fallback>
            <w:pict>
              <v:shape w14:anchorId="563DD032" id="Freihand 290" o:spid="_x0000_s1026" type="#_x0000_t75" style="position:absolute;margin-left:197.55pt;margin-top:27.15pt;width:200.9pt;height:75.1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">
                <v:imagedata r:id="rId536" o:title=""/>
              </v:shape>
            </w:pict>
          </mc:Fallback>
        </mc:AlternateContent>
      </w:r>
      <w:r w:rsidR="00E84665">
        <w:rPr>
          <w:noProof/>
          <w:color w:val="0000FF"/>
          <w:lang w:eastAsia="de-DE"/>
        </w:rPr>
        <mc:AlternateContent>
          <mc:Choice Requires="wpi">
            <w:drawing>
              <wp:anchor distT="0" distB="0" distL="114300" distR="114300" simplePos="0" relativeHeight="251933696" behindDoc="0" locked="0" layoutInCell="1" allowOverlap="1" wp14:anchorId="59036B20" wp14:editId="73318AAE">
                <wp:simplePos x="0" y="0"/>
                <wp:positionH relativeFrom="column">
                  <wp:posOffset>2913033</wp:posOffset>
                </wp:positionH>
                <wp:positionV relativeFrom="paragraph">
                  <wp:posOffset>298146</wp:posOffset>
                </wp:positionV>
                <wp:extent cx="165240" cy="90000"/>
                <wp:effectExtent l="57150" t="38100" r="44450" b="43815"/>
                <wp:wrapNone/>
                <wp:docPr id="289" name="Freihand 289"/>
                <wp:cNvGraphicFramePr/>
                <a:graphic xmlns:a="http://schemas.openxmlformats.org/drawingml/2006/main">
                  <a:graphicData uri="http://schemas.microsoft.com/office/word/2010/wordprocessingInk">
                    <w14:contentPart bwMode="auto" r:id="rId537">
                      <w14:nvContentPartPr>
                        <w14:cNvContentPartPr/>
                      </w14:nvContentPartPr>
                      <w14:xfrm>
                        <a:off x="0" y="0"/>
                        <a:ext cx="165240" cy="90000"/>
                      </w14:xfrm>
                    </w14:contentPart>
                  </a:graphicData>
                </a:graphic>
              </wp:anchor>
            </w:drawing>
          </mc:Choice>
          <mc:Fallback>
            <w:pict>
              <v:shape w14:anchorId="6EB7BA12" id="Freihand 289" o:spid="_x0000_s1026" type="#_x0000_t75" style="position:absolute;margin-left:228.7pt;margin-top:23pt;width:14.25pt;height:8.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">
                <v:imagedata r:id="rId538" o:title=""/>
              </v:shape>
            </w:pict>
          </mc:Fallback>
        </mc:AlternateContent>
      </w:r>
      <w:r w:rsidR="00E84665">
        <w:rPr>
          <w:noProof/>
          <w:color w:val="0000FF"/>
          <w:lang w:eastAsia="de-DE"/>
        </w:rPr>
        <mc:AlternateContent>
          <mc:Choice Requires="wpi">
            <w:drawing>
              <wp:anchor distT="0" distB="0" distL="114300" distR="114300" simplePos="0" relativeHeight="251932672" behindDoc="0" locked="0" layoutInCell="1" allowOverlap="1" wp14:anchorId="4EA2302B" wp14:editId="3F1EBE4F">
                <wp:simplePos x="0" y="0"/>
                <wp:positionH relativeFrom="column">
                  <wp:posOffset>3010593</wp:posOffset>
                </wp:positionH>
                <wp:positionV relativeFrom="paragraph">
                  <wp:posOffset>298146</wp:posOffset>
                </wp:positionV>
                <wp:extent cx="1965960" cy="31320"/>
                <wp:effectExtent l="38100" t="38100" r="34290" b="45085"/>
                <wp:wrapNone/>
                <wp:docPr id="288" name="Freihand 288"/>
                <wp:cNvGraphicFramePr/>
                <a:graphic xmlns:a="http://schemas.openxmlformats.org/drawingml/2006/main">
                  <a:graphicData uri="http://schemas.microsoft.com/office/word/2010/wordprocessingInk">
                    <w14:contentPart bwMode="auto" r:id="rId539">
                      <w14:nvContentPartPr>
                        <w14:cNvContentPartPr/>
                      </w14:nvContentPartPr>
                      <w14:xfrm>
                        <a:off x="0" y="0"/>
                        <a:ext cx="1965960" cy="31320"/>
                      </w14:xfrm>
                    </w14:contentPart>
                  </a:graphicData>
                </a:graphic>
              </wp:anchor>
            </w:drawing>
          </mc:Choice>
          <mc:Fallback>
            <w:pict>
              <v:shape w14:anchorId="4ED6A322" id="Freihand 288" o:spid="_x0000_s1026" type="#_x0000_t75" style="position:absolute;margin-left:236.75pt;margin-top:23.05pt;width:155.5pt;height:3.2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">
                <v:imagedata r:id="rId540" o:title=""/>
              </v:shape>
            </w:pict>
          </mc:Fallback>
        </mc:AlternateContent>
      </w:r>
      <w:r w:rsidR="00E84665">
        <w:rPr>
          <w:noProof/>
          <w:color w:val="0000FF"/>
          <w:lang w:eastAsia="de-DE"/>
        </w:rPr>
        <mc:AlternateContent>
          <mc:Choice Requires="wpi">
            <w:drawing>
              <wp:anchor distT="0" distB="0" distL="114300" distR="114300" simplePos="0" relativeHeight="251927552" behindDoc="0" locked="0" layoutInCell="1" allowOverlap="1" wp14:anchorId="1977AAA1" wp14:editId="1ED9925F">
                <wp:simplePos x="0" y="0"/>
                <wp:positionH relativeFrom="column">
                  <wp:posOffset>1425873</wp:posOffset>
                </wp:positionH>
                <wp:positionV relativeFrom="paragraph">
                  <wp:posOffset>1295706</wp:posOffset>
                </wp:positionV>
                <wp:extent cx="954000" cy="70200"/>
                <wp:effectExtent l="38100" t="19050" r="36830" b="44450"/>
                <wp:wrapNone/>
                <wp:docPr id="283" name="Freihand 283"/>
                <wp:cNvGraphicFramePr/>
                <a:graphic xmlns:a="http://schemas.openxmlformats.org/drawingml/2006/main">
                  <a:graphicData uri="http://schemas.microsoft.com/office/word/2010/wordprocessingInk">
                    <w14:contentPart bwMode="auto" r:id="rId541">
                      <w14:nvContentPartPr>
                        <w14:cNvContentPartPr/>
                      </w14:nvContentPartPr>
                      <w14:xfrm>
                        <a:off x="0" y="0"/>
                        <a:ext cx="954000" cy="70200"/>
                      </w14:xfrm>
                    </w14:contentPart>
                  </a:graphicData>
                </a:graphic>
              </wp:anchor>
            </w:drawing>
          </mc:Choice>
          <mc:Fallback>
            <w:pict>
              <v:shape w14:anchorId="518E592F" id="Freihand 283" o:spid="_x0000_s1026" type="#_x0000_t75" style="position:absolute;margin-left:111.8pt;margin-top:101.4pt;width:76.2pt;height:6.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">
                <v:imagedata r:id="rId542" o:title=""/>
              </v:shape>
            </w:pict>
          </mc:Fallback>
        </mc:AlternateContent>
      </w:r>
      <w:r w:rsidR="00E84665">
        <w:rPr>
          <w:noProof/>
          <w:color w:val="0000FF"/>
          <w:lang w:eastAsia="de-DE"/>
        </w:rPr>
        <mc:AlternateContent>
          <mc:Choice Requires="wpi">
            <w:drawing>
              <wp:anchor distT="0" distB="0" distL="114300" distR="114300" simplePos="0" relativeHeight="251926528" behindDoc="0" locked="0" layoutInCell="1" allowOverlap="1" wp14:anchorId="1BD0FC9D" wp14:editId="3B77CC0E">
                <wp:simplePos x="0" y="0"/>
                <wp:positionH relativeFrom="column">
                  <wp:posOffset>1470513</wp:posOffset>
                </wp:positionH>
                <wp:positionV relativeFrom="paragraph">
                  <wp:posOffset>313986</wp:posOffset>
                </wp:positionV>
                <wp:extent cx="95040" cy="107280"/>
                <wp:effectExtent l="57150" t="38100" r="38735" b="45720"/>
                <wp:wrapNone/>
                <wp:docPr id="282" name="Freihand 282"/>
                <wp:cNvGraphicFramePr/>
                <a:graphic xmlns:a="http://schemas.openxmlformats.org/drawingml/2006/main">
                  <a:graphicData uri="http://schemas.microsoft.com/office/word/2010/wordprocessingInk">
                    <w14:contentPart bwMode="auto" r:id="rId543">
                      <w14:nvContentPartPr>
                        <w14:cNvContentPartPr/>
                      </w14:nvContentPartPr>
                      <w14:xfrm>
                        <a:off x="0" y="0"/>
                        <a:ext cx="95040" cy="107280"/>
                      </w14:xfrm>
                    </w14:contentPart>
                  </a:graphicData>
                </a:graphic>
              </wp:anchor>
            </w:drawing>
          </mc:Choice>
          <mc:Fallback>
            <w:pict>
              <v:shape w14:anchorId="02B14973" id="Freihand 282" o:spid="_x0000_s1026" type="#_x0000_t75" style="position:absolute;margin-left:115.1pt;margin-top:24.2pt;width:8.55pt;height:9.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">
                <v:imagedata r:id="rId544" o:title=""/>
              </v:shape>
            </w:pict>
          </mc:Fallback>
        </mc:AlternateContent>
      </w:r>
      <w:r w:rsidR="00E84665">
        <w:rPr>
          <w:noProof/>
          <w:color w:val="0000FF"/>
          <w:lang w:eastAsia="de-DE"/>
        </w:rPr>
        <mc:AlternateContent>
          <mc:Choice Requires="wpi">
            <w:drawing>
              <wp:anchor distT="0" distB="0" distL="114300" distR="114300" simplePos="0" relativeHeight="251922432" behindDoc="0" locked="0" layoutInCell="1" allowOverlap="1" wp14:anchorId="7DDC17B0" wp14:editId="7F85BCA3">
                <wp:simplePos x="0" y="0"/>
                <wp:positionH relativeFrom="column">
                  <wp:posOffset>586713</wp:posOffset>
                </wp:positionH>
                <wp:positionV relativeFrom="paragraph">
                  <wp:posOffset>1298226</wp:posOffset>
                </wp:positionV>
                <wp:extent cx="774000" cy="57240"/>
                <wp:effectExtent l="38100" t="38100" r="45720" b="38100"/>
                <wp:wrapNone/>
                <wp:docPr id="278" name="Freihand 278"/>
                <wp:cNvGraphicFramePr/>
                <a:graphic xmlns:a="http://schemas.openxmlformats.org/drawingml/2006/main">
                  <a:graphicData uri="http://schemas.microsoft.com/office/word/2010/wordprocessingInk">
                    <w14:contentPart bwMode="auto" r:id="rId545">
                      <w14:nvContentPartPr>
                        <w14:cNvContentPartPr/>
                      </w14:nvContentPartPr>
                      <w14:xfrm>
                        <a:off x="0" y="0"/>
                        <a:ext cx="774000" cy="57240"/>
                      </w14:xfrm>
                    </w14:contentPart>
                  </a:graphicData>
                </a:graphic>
              </wp:anchor>
            </w:drawing>
          </mc:Choice>
          <mc:Fallback>
            <w:pict>
              <v:shape w14:anchorId="18341889" id="Freihand 278" o:spid="_x0000_s1026" type="#_x0000_t75" style="position:absolute;margin-left:45.95pt;margin-top:101.8pt;width:61.75pt;height:5.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">
                <v:imagedata r:id="rId546" o:title=""/>
              </v:shape>
            </w:pict>
          </mc:Fallback>
        </mc:AlternateContent>
      </w:r>
      <w:r w:rsidR="00E84665">
        <w:rPr>
          <w:noProof/>
          <w:color w:val="0000FF"/>
          <w:lang w:eastAsia="de-DE"/>
        </w:rPr>
        <mc:AlternateContent>
          <mc:Choice Requires="wpi">
            <w:drawing>
              <wp:anchor distT="0" distB="0" distL="114300" distR="114300" simplePos="0" relativeHeight="251921408" behindDoc="0" locked="0" layoutInCell="1" allowOverlap="1" wp14:anchorId="48A2A33D" wp14:editId="225D35E7">
                <wp:simplePos x="0" y="0"/>
                <wp:positionH relativeFrom="column">
                  <wp:posOffset>-333447</wp:posOffset>
                </wp:positionH>
                <wp:positionV relativeFrom="paragraph">
                  <wp:posOffset>1273746</wp:posOffset>
                </wp:positionV>
                <wp:extent cx="104400" cy="43200"/>
                <wp:effectExtent l="38100" t="19050" r="29210" b="52070"/>
                <wp:wrapNone/>
                <wp:docPr id="277" name="Freihand 277"/>
                <wp:cNvGraphicFramePr/>
                <a:graphic xmlns:a="http://schemas.openxmlformats.org/drawingml/2006/main">
                  <a:graphicData uri="http://schemas.microsoft.com/office/word/2010/wordprocessingInk">
                    <w14:contentPart bwMode="auto" r:id="rId547">
                      <w14:nvContentPartPr>
                        <w14:cNvContentPartPr/>
                      </w14:nvContentPartPr>
                      <w14:xfrm>
                        <a:off x="0" y="0"/>
                        <a:ext cx="104400" cy="43200"/>
                      </w14:xfrm>
                    </w14:contentPart>
                  </a:graphicData>
                </a:graphic>
              </wp:anchor>
            </w:drawing>
          </mc:Choice>
          <mc:Fallback>
            <w:pict>
              <v:shape w14:anchorId="75A8D4E3" id="Freihand 277" o:spid="_x0000_s1026" type="#_x0000_t75" style="position:absolute;margin-left:-26.75pt;margin-top:99.85pt;width:9.2pt;height:4.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">
                <v:imagedata r:id="rId548" o:title=""/>
              </v:shape>
            </w:pict>
          </mc:Fallback>
        </mc:AlternateContent>
      </w:r>
      <w:r w:rsidR="00E84665">
        <w:rPr>
          <w:noProof/>
          <w:color w:val="0000FF"/>
          <w:lang w:eastAsia="de-DE"/>
        </w:rPr>
        <mc:AlternateContent>
          <mc:Choice Requires="wpi">
            <w:drawing>
              <wp:anchor distT="0" distB="0" distL="114300" distR="114300" simplePos="0" relativeHeight="251920384" behindDoc="0" locked="0" layoutInCell="1" allowOverlap="1" wp14:anchorId="6CE9911E" wp14:editId="57712090">
                <wp:simplePos x="0" y="0"/>
                <wp:positionH relativeFrom="column">
                  <wp:posOffset>-447927</wp:posOffset>
                </wp:positionH>
                <wp:positionV relativeFrom="paragraph">
                  <wp:posOffset>1287786</wp:posOffset>
                </wp:positionV>
                <wp:extent cx="120600" cy="11880"/>
                <wp:effectExtent l="19050" t="38100" r="32385" b="45720"/>
                <wp:wrapNone/>
                <wp:docPr id="276" name="Freihand 276"/>
                <wp:cNvGraphicFramePr/>
                <a:graphic xmlns:a="http://schemas.openxmlformats.org/drawingml/2006/main">
                  <a:graphicData uri="http://schemas.microsoft.com/office/word/2010/wordprocessingInk">
                    <w14:contentPart bwMode="auto" r:id="rId549">
                      <w14:nvContentPartPr>
                        <w14:cNvContentPartPr/>
                      </w14:nvContentPartPr>
                      <w14:xfrm>
                        <a:off x="0" y="0"/>
                        <a:ext cx="120600" cy="11880"/>
                      </w14:xfrm>
                    </w14:contentPart>
                  </a:graphicData>
                </a:graphic>
              </wp:anchor>
            </w:drawing>
          </mc:Choice>
          <mc:Fallback>
            <w:pict>
              <v:shape w14:anchorId="7296492A" id="Freihand 276" o:spid="_x0000_s1026" type="#_x0000_t75" style="position:absolute;margin-left:-35.75pt;margin-top:100.95pt;width:10.35pt;height:1.8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">
                <v:imagedata r:id="rId550" o:title=""/>
              </v:shape>
            </w:pict>
          </mc:Fallback>
        </mc:AlternateContent>
      </w:r>
      <w:r w:rsidR="004A3F2B" w:rsidRPr="004A3F2B">
        <w:rPr>
          <w:color w:val="0000FF"/>
        </w:rPr>
        <w:t>select</w:t>
      </w:r>
      <w:r w:rsidR="004A3F2B">
        <w:rPr>
          <w:color w:val="0000FF"/>
        </w:rPr>
        <w:br/>
      </w:r>
      <w:r w:rsidR="004A3F2B">
        <w:rPr>
          <w:color w:val="0000FF"/>
        </w:rPr>
        <w:tab/>
        <w:t>idmitglied,</w:t>
      </w:r>
      <w:r w:rsidR="004A3F2B">
        <w:rPr>
          <w:color w:val="0000FF"/>
        </w:rPr>
        <w:br/>
      </w:r>
      <w:r w:rsidR="004A3F2B">
        <w:rPr>
          <w:color w:val="0000FF"/>
        </w:rPr>
        <w:tab/>
        <w:t>mitgliedName,</w:t>
      </w:r>
      <w:r w:rsidR="004A3F2B">
        <w:rPr>
          <w:color w:val="0000FF"/>
        </w:rPr>
        <w:br/>
      </w:r>
      <w:r w:rsidR="004A3F2B">
        <w:rPr>
          <w:color w:val="0000FF"/>
        </w:rPr>
        <w:tab/>
        <w:t>avg(bewertungZahl) as 'Durchschnitt'</w:t>
      </w:r>
      <w:r w:rsidR="004A3F2B" w:rsidRPr="004A3F2B">
        <w:rPr>
          <w:color w:val="0000FF"/>
        </w:rPr>
        <w:br/>
        <w:t>from Mitglied</w:t>
      </w:r>
      <w:r w:rsidR="004A3F2B">
        <w:rPr>
          <w:color w:val="0000FF"/>
        </w:rPr>
        <w:t xml:space="preserve"> </w:t>
      </w:r>
      <w:r w:rsidR="004A3F2B">
        <w:rPr>
          <w:color w:val="0000FF"/>
        </w:rPr>
        <w:br/>
      </w:r>
      <w:r w:rsidR="004A3F2B">
        <w:rPr>
          <w:color w:val="0000FF"/>
        </w:rPr>
        <w:tab/>
        <w:t>join Bewertung on idmitlied = mitgliedid</w:t>
      </w:r>
      <w:r w:rsidR="004A3F2B">
        <w:rPr>
          <w:color w:val="0000FF"/>
        </w:rPr>
        <w:br/>
      </w:r>
      <w:r w:rsidR="004A3F2B">
        <w:rPr>
          <w:color w:val="0000FF"/>
        </w:rPr>
        <w:tab/>
        <w:t xml:space="preserve">join LeistungsArt on </w:t>
      </w:r>
      <w:r w:rsidR="00353DEC">
        <w:rPr>
          <w:color w:val="0000FF"/>
        </w:rPr>
        <w:t>leistungArtid = idleistungArt</w:t>
      </w:r>
      <w:r w:rsidR="00353DEC">
        <w:rPr>
          <w:color w:val="0000FF"/>
        </w:rPr>
        <w:br/>
        <w:t>where artBezeichnung = 'Kinderbetreuung'</w:t>
      </w:r>
      <w:r w:rsidR="004A3F2B">
        <w:rPr>
          <w:color w:val="0000FF"/>
        </w:rPr>
        <w:br/>
        <w:t>group by idmitglied, mitgliedName</w:t>
      </w:r>
      <w:r w:rsidR="00A066AA">
        <w:rPr>
          <w:color w:val="0000FF"/>
        </w:rPr>
        <w:br/>
        <w:t>order by avg(bewertungZahl) asc;</w:t>
      </w:r>
      <w:r w:rsidR="004A3F2B">
        <w:rPr>
          <w:color w:val="0000FF"/>
        </w:rPr>
        <w:br/>
      </w:r>
    </w:p>
    <w:p w14:paraId="2C40E48F" w14:textId="77777777" w:rsidR="00B67229" w:rsidRDefault="00086116">
      <w:r w:rsidRPr="00086116">
        <w:rPr>
          <w:noProof/>
          <w:lang w:eastAsia="de-DE"/>
        </w:rPr>
        <w:drawing>
          <wp:inline distT="0" distB="0" distL="0" distR="0" wp14:anchorId="29FB071C" wp14:editId="1E4C8C00">
            <wp:extent cx="4945625" cy="722327"/>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4969374" cy="725796"/>
                    </a:xfrm>
                    <a:prstGeom prst="rect">
                      <a:avLst/>
                    </a:prstGeom>
                  </pic:spPr>
                </pic:pic>
              </a:graphicData>
            </a:graphic>
          </wp:inline>
        </w:drawing>
      </w:r>
    </w:p>
    <w:p w14:paraId="508D186A" w14:textId="767AC06C" w:rsidR="00B67229" w:rsidRDefault="001417C8">
      <w:r>
        <w:t>// bei der Musterlösung fehlt die Sortierung</w:t>
      </w:r>
    </w:p>
    <w:p w14:paraId="593E08AE" w14:textId="77777777" w:rsidR="001417C8" w:rsidRDefault="001417C8"/>
    <w:p w14:paraId="4FEE8BE0" w14:textId="77777777" w:rsidR="008B2802" w:rsidRDefault="00D12555" w:rsidP="008B2802">
      <w:r>
        <w:rPr>
          <w:color w:val="0000FF"/>
        </w:rPr>
        <w:t xml:space="preserve">// wenn in der Spaltenliste gleichzeitig Spalten und Ergebnisse von Aggregatfunktionen verwendet werden sollen, </w:t>
      </w:r>
      <w:r>
        <w:rPr>
          <w:b/>
          <w:color w:val="0000FF"/>
          <w:u w:val="single"/>
        </w:rPr>
        <w:t>muss</w:t>
      </w:r>
      <w:r>
        <w:rPr>
          <w:color w:val="0000FF"/>
        </w:rPr>
        <w:t xml:space="preserve"> es eine gruppierte Liste sein</w:t>
      </w:r>
      <w:r>
        <w:rPr>
          <w:color w:val="0000FF"/>
        </w:rPr>
        <w:br/>
        <w:t xml:space="preserve">// alle Spalten, die in der Spaltenliste verwendet werden sollen, </w:t>
      </w:r>
      <w:r w:rsidRPr="00D25ED3">
        <w:rPr>
          <w:b/>
          <w:color w:val="0000FF"/>
          <w:u w:val="single"/>
        </w:rPr>
        <w:t>müssen</w:t>
      </w:r>
      <w:r>
        <w:rPr>
          <w:color w:val="0000FF"/>
        </w:rPr>
        <w:t xml:space="preserve"> nach dem GROUP BY aufgeführt werden</w:t>
      </w:r>
      <w:r>
        <w:rPr>
          <w:color w:val="0000FF"/>
        </w:rPr>
        <w:br/>
      </w:r>
      <w:r w:rsidR="008B2802" w:rsidRPr="004A3F2B">
        <w:rPr>
          <w:color w:val="0000FF"/>
        </w:rPr>
        <w:t>select</w:t>
      </w:r>
      <w:r w:rsidR="008B2802">
        <w:rPr>
          <w:color w:val="0000FF"/>
        </w:rPr>
        <w:br/>
      </w:r>
      <w:r w:rsidR="008B2802">
        <w:rPr>
          <w:color w:val="0000FF"/>
        </w:rPr>
        <w:tab/>
        <w:t>idmitglied,</w:t>
      </w:r>
      <w:r w:rsidR="008B2802">
        <w:rPr>
          <w:color w:val="0000FF"/>
        </w:rPr>
        <w:br/>
      </w:r>
      <w:r w:rsidR="008B2802">
        <w:rPr>
          <w:color w:val="0000FF"/>
        </w:rPr>
        <w:tab/>
        <w:t>mitgliedName,</w:t>
      </w:r>
      <w:r w:rsidR="008B2802">
        <w:rPr>
          <w:color w:val="0000FF"/>
        </w:rPr>
        <w:br/>
      </w:r>
      <w:r w:rsidR="008B2802">
        <w:rPr>
          <w:color w:val="0000FF"/>
        </w:rPr>
        <w:tab/>
        <w:t>avg(bewertungZahl) as 'Durchschnitt'</w:t>
      </w:r>
      <w:r w:rsidR="008B2802" w:rsidRPr="004A3F2B">
        <w:rPr>
          <w:color w:val="0000FF"/>
        </w:rPr>
        <w:br/>
        <w:t>from Mitglied</w:t>
      </w:r>
      <w:r w:rsidR="008B2802">
        <w:rPr>
          <w:color w:val="0000FF"/>
        </w:rPr>
        <w:t xml:space="preserve"> </w:t>
      </w:r>
      <w:r w:rsidR="008B2802">
        <w:rPr>
          <w:color w:val="0000FF"/>
        </w:rPr>
        <w:br/>
      </w:r>
      <w:r w:rsidR="008B2802">
        <w:rPr>
          <w:color w:val="0000FF"/>
        </w:rPr>
        <w:tab/>
        <w:t>join Bewertung on idmitlied = mitgliedid</w:t>
      </w:r>
      <w:r w:rsidR="008B2802">
        <w:rPr>
          <w:color w:val="0000FF"/>
        </w:rPr>
        <w:br/>
      </w:r>
      <w:r w:rsidR="008B2802">
        <w:rPr>
          <w:color w:val="0000FF"/>
        </w:rPr>
        <w:tab/>
        <w:t>join LeistungsArt on leistungArtid = idleistungArt</w:t>
      </w:r>
      <w:r w:rsidR="008B2802">
        <w:rPr>
          <w:color w:val="0000FF"/>
        </w:rPr>
        <w:br/>
        <w:t>where artBezeichnung = 'Kinderbetreuung'</w:t>
      </w:r>
      <w:r w:rsidR="008B2802">
        <w:rPr>
          <w:color w:val="0000FF"/>
        </w:rPr>
        <w:br/>
        <w:t>group by idmitglied, mitgliedName</w:t>
      </w:r>
      <w:r w:rsidR="008B2802">
        <w:rPr>
          <w:color w:val="0000FF"/>
        </w:rPr>
        <w:br/>
        <w:t>order by avg(bewertungZahl) asc;</w:t>
      </w:r>
      <w:r w:rsidR="008B2802">
        <w:rPr>
          <w:color w:val="0000FF"/>
        </w:rPr>
        <w:br/>
      </w:r>
    </w:p>
    <w:p w14:paraId="3AE83205" w14:textId="2B1D610C" w:rsidR="00127C4B" w:rsidRDefault="00127C4B" w:rsidP="008B2802">
      <w:pPr>
        <w:rPr>
          <w:color w:val="0000FF"/>
        </w:rPr>
      </w:pPr>
      <w:r>
        <w:rPr>
          <w:color w:val="0000FF"/>
        </w:rPr>
        <w:t>// das folgende ist KEINE Lösung:</w:t>
      </w:r>
    </w:p>
    <w:p w14:paraId="0D78E366" w14:textId="43BCBE95" w:rsidR="008B2802" w:rsidRPr="008B2802" w:rsidRDefault="00D12555" w:rsidP="008B2802">
      <w:pPr>
        <w:rPr>
          <w:color w:val="0000FF"/>
        </w:rPr>
      </w:pPr>
      <w:r>
        <w:rPr>
          <w:color w:val="0000FF"/>
        </w:rPr>
        <w:t xml:space="preserve">// diese Anweisung liefert den Durchschnitt </w:t>
      </w:r>
      <w:r w:rsidRPr="00D12555">
        <w:rPr>
          <w:b/>
          <w:color w:val="0000FF"/>
          <w:u w:val="single"/>
        </w:rPr>
        <w:t>aller Mitglieder</w:t>
      </w:r>
      <w:r>
        <w:rPr>
          <w:color w:val="0000FF"/>
        </w:rPr>
        <w:t xml:space="preserve"> bei der Kinderbetreuung</w:t>
      </w:r>
      <w:r w:rsidR="00026496">
        <w:rPr>
          <w:color w:val="0000FF"/>
        </w:rPr>
        <w:br/>
        <w:t>// hier fehlt die Gruppierung</w:t>
      </w:r>
      <w:r>
        <w:rPr>
          <w:color w:val="0000FF"/>
        </w:rPr>
        <w:br/>
      </w:r>
      <w:r w:rsidR="008B2802" w:rsidRPr="004A3F2B">
        <w:rPr>
          <w:color w:val="0000FF"/>
        </w:rPr>
        <w:t>select</w:t>
      </w:r>
      <w:r>
        <w:rPr>
          <w:color w:val="0000FF"/>
        </w:rPr>
        <w:br/>
      </w:r>
      <w:r w:rsidR="008B2802">
        <w:rPr>
          <w:color w:val="0000FF"/>
        </w:rPr>
        <w:tab/>
        <w:t>avg(bewertungZahl) as 'Durchschnitt'</w:t>
      </w:r>
      <w:r w:rsidR="008B2802" w:rsidRPr="004A3F2B">
        <w:rPr>
          <w:color w:val="0000FF"/>
        </w:rPr>
        <w:br/>
        <w:t>from Mitglied</w:t>
      </w:r>
      <w:r w:rsidR="008B2802">
        <w:rPr>
          <w:color w:val="0000FF"/>
        </w:rPr>
        <w:t xml:space="preserve"> </w:t>
      </w:r>
      <w:r w:rsidR="008B2802">
        <w:rPr>
          <w:color w:val="0000FF"/>
        </w:rPr>
        <w:br/>
      </w:r>
      <w:r w:rsidR="008B2802">
        <w:rPr>
          <w:color w:val="0000FF"/>
        </w:rPr>
        <w:tab/>
        <w:t>join Bewertung on idmitlied = mitgliedid</w:t>
      </w:r>
      <w:r w:rsidR="008B2802">
        <w:rPr>
          <w:color w:val="0000FF"/>
        </w:rPr>
        <w:br/>
      </w:r>
      <w:r w:rsidR="008B2802">
        <w:rPr>
          <w:color w:val="0000FF"/>
        </w:rPr>
        <w:tab/>
        <w:t>join LeistungsArt on leistungArtid = idleistungArt</w:t>
      </w:r>
      <w:r w:rsidR="008B2802">
        <w:rPr>
          <w:color w:val="0000FF"/>
        </w:rPr>
        <w:br/>
        <w:t>where artBezeichnung = 'Kinderbetreuung'</w:t>
      </w:r>
      <w:r w:rsidR="008B2802">
        <w:rPr>
          <w:color w:val="0000FF"/>
        </w:rPr>
        <w:br/>
        <w:t>order by avg(bewertungZahl) asc;</w:t>
      </w:r>
      <w:r w:rsidR="008B2802">
        <w:rPr>
          <w:color w:val="0000FF"/>
        </w:rPr>
        <w:br/>
      </w:r>
    </w:p>
    <w:p w14:paraId="71B87D6B" w14:textId="77777777" w:rsidR="00086116" w:rsidRDefault="00086116">
      <w:pPr>
        <w:spacing w:after="200" w:line="276" w:lineRule="auto"/>
      </w:pPr>
      <w:r>
        <w:br w:type="page"/>
      </w:r>
    </w:p>
    <w:p w14:paraId="4DB06902" w14:textId="77777777" w:rsidR="00B67229" w:rsidRDefault="00B67229"/>
    <w:p w14:paraId="03B94460" w14:textId="77777777" w:rsidR="00B67229" w:rsidRDefault="00B67229" w:rsidP="00B67229">
      <w:r>
        <w:t>c) Erstellen Sie eine Angebotsliste, die alle Mitglieder und die entsprechende Leistungsart des Angebots ausgibt, welche donnerstags von 14:00 Uhr bis 16:00 Uhr zur Verfügung stehen. (7 Punkte)</w:t>
      </w:r>
    </w:p>
    <w:p w14:paraId="7580D7C3" w14:textId="77777777" w:rsidR="00B67229" w:rsidRDefault="00506265">
      <w:r w:rsidRPr="00506265">
        <w:rPr>
          <w:noProof/>
          <w:lang w:eastAsia="de-DE"/>
        </w:rPr>
        <w:drawing>
          <wp:inline distT="0" distB="0" distL="0" distR="0" wp14:anchorId="79A392C5" wp14:editId="1342874E">
            <wp:extent cx="4183625" cy="85646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4207310" cy="861309"/>
                    </a:xfrm>
                    <a:prstGeom prst="rect">
                      <a:avLst/>
                    </a:prstGeom>
                  </pic:spPr>
                </pic:pic>
              </a:graphicData>
            </a:graphic>
          </wp:inline>
        </w:drawing>
      </w:r>
    </w:p>
    <w:p w14:paraId="6AE23937" w14:textId="3FF1746A" w:rsidR="00B67229" w:rsidRDefault="00786AE0">
      <w:pPr>
        <w:rPr>
          <w:color w:val="0000FF"/>
        </w:rPr>
      </w:pPr>
      <w:r w:rsidRPr="00786AE0">
        <w:rPr>
          <w:color w:val="0000FF"/>
        </w:rPr>
        <w:t>select</w:t>
      </w:r>
      <w:r w:rsidRPr="00786AE0">
        <w:rPr>
          <w:color w:val="0000FF"/>
        </w:rPr>
        <w:br/>
      </w:r>
      <w:r w:rsidRPr="00786AE0">
        <w:rPr>
          <w:color w:val="0000FF"/>
        </w:rPr>
        <w:tab/>
        <w:t>idmitglied</w:t>
      </w:r>
      <w:r w:rsidR="0007593D">
        <w:rPr>
          <w:color w:val="0000FF"/>
        </w:rPr>
        <w:t xml:space="preserve"> as idMitglied</w:t>
      </w:r>
      <w:r w:rsidR="0007593D">
        <w:rPr>
          <w:color w:val="0000FF"/>
        </w:rPr>
        <w:tab/>
      </w:r>
      <w:r w:rsidR="0007593D">
        <w:rPr>
          <w:color w:val="0000FF"/>
        </w:rPr>
        <w:tab/>
        <w:t>// ??? muss das sein</w:t>
      </w:r>
      <w:r>
        <w:rPr>
          <w:color w:val="0000FF"/>
        </w:rPr>
        <w:br/>
      </w:r>
      <w:r>
        <w:rPr>
          <w:color w:val="0000FF"/>
        </w:rPr>
        <w:tab/>
        <w:t>mitgliedName</w:t>
      </w:r>
      <w:r w:rsidR="00230C86">
        <w:rPr>
          <w:color w:val="0000FF"/>
        </w:rPr>
        <w:br/>
      </w:r>
      <w:r w:rsidR="00230C86">
        <w:rPr>
          <w:color w:val="0000FF"/>
        </w:rPr>
        <w:tab/>
        <w:t>artBezeichnung</w:t>
      </w:r>
      <w:r w:rsidR="00230C86">
        <w:rPr>
          <w:color w:val="0000FF"/>
        </w:rPr>
        <w:br/>
      </w:r>
      <w:r w:rsidR="00230C86">
        <w:rPr>
          <w:color w:val="0000FF"/>
        </w:rPr>
        <w:tab/>
        <w:t>wochentag</w:t>
      </w:r>
      <w:r w:rsidR="00230C86">
        <w:rPr>
          <w:color w:val="0000FF"/>
        </w:rPr>
        <w:br/>
      </w:r>
      <w:r w:rsidR="00230C86">
        <w:rPr>
          <w:color w:val="0000FF"/>
        </w:rPr>
        <w:tab/>
        <w:t>vonZeit</w:t>
      </w:r>
      <w:r w:rsidR="00230C86">
        <w:rPr>
          <w:color w:val="0000FF"/>
        </w:rPr>
        <w:br/>
      </w:r>
      <w:r w:rsidR="00230C86">
        <w:rPr>
          <w:color w:val="0000FF"/>
        </w:rPr>
        <w:tab/>
        <w:t>bisZeit</w:t>
      </w:r>
      <w:r>
        <w:rPr>
          <w:color w:val="0000FF"/>
        </w:rPr>
        <w:br/>
        <w:t>from Mitglied</w:t>
      </w:r>
      <w:r>
        <w:rPr>
          <w:color w:val="0000FF"/>
        </w:rPr>
        <w:br/>
      </w:r>
      <w:r>
        <w:rPr>
          <w:color w:val="0000FF"/>
        </w:rPr>
        <w:tab/>
        <w:t>join Angebot on idmitglied = mitgliedid</w:t>
      </w:r>
      <w:r>
        <w:rPr>
          <w:color w:val="0000FF"/>
        </w:rPr>
        <w:br/>
      </w:r>
      <w:r>
        <w:rPr>
          <w:color w:val="0000FF"/>
        </w:rPr>
        <w:tab/>
        <w:t>join LeistungArt on leistungArtid = idleistungArt</w:t>
      </w:r>
      <w:r w:rsidR="00230C86">
        <w:rPr>
          <w:color w:val="0000FF"/>
        </w:rPr>
        <w:br/>
        <w:t xml:space="preserve">where </w:t>
      </w:r>
      <w:r w:rsidR="00230C86">
        <w:rPr>
          <w:color w:val="0000FF"/>
        </w:rPr>
        <w:tab/>
        <w:t>wochentag = 'Donnerstag' and</w:t>
      </w:r>
      <w:r w:rsidR="00230C86">
        <w:rPr>
          <w:color w:val="0000FF"/>
        </w:rPr>
        <w:br/>
      </w:r>
      <w:r w:rsidR="00230C86">
        <w:rPr>
          <w:color w:val="0000FF"/>
        </w:rPr>
        <w:tab/>
        <w:t>vonZeit = '14:00' and</w:t>
      </w:r>
      <w:r w:rsidR="00230C86">
        <w:rPr>
          <w:color w:val="0000FF"/>
        </w:rPr>
        <w:br/>
      </w:r>
      <w:r w:rsidR="00230C86">
        <w:rPr>
          <w:color w:val="0000FF"/>
        </w:rPr>
        <w:tab/>
        <w:t>bisZeit = '16:00'</w:t>
      </w:r>
    </w:p>
    <w:p w14:paraId="03B9EA0C" w14:textId="77777777" w:rsidR="00CA3A3C" w:rsidRPr="000B562E" w:rsidRDefault="00CA3A3C">
      <w:pPr>
        <w:rPr>
          <w:b/>
          <w:color w:val="0000FF"/>
          <w:u w:val="single"/>
        </w:rPr>
      </w:pPr>
      <w:r w:rsidRPr="000B562E">
        <w:rPr>
          <w:b/>
          <w:color w:val="0000FF"/>
          <w:u w:val="single"/>
        </w:rPr>
        <w:t>HINWEIS:</w:t>
      </w:r>
    </w:p>
    <w:p w14:paraId="0E54739A" w14:textId="1FAC0757" w:rsidR="00CA3A3C" w:rsidRDefault="000B562E" w:rsidP="000B562E">
      <w:pPr>
        <w:pStyle w:val="Listenabsatz"/>
        <w:numPr>
          <w:ilvl w:val="0"/>
          <w:numId w:val="1"/>
        </w:numPr>
        <w:rPr>
          <w:color w:val="0000FF"/>
        </w:rPr>
      </w:pPr>
      <w:r>
        <w:rPr>
          <w:color w:val="0000FF"/>
        </w:rPr>
        <w:t>die Aussagen zum Zeitfenster sind nicht exakt ---&gt; genau 14 bis 16 Uhr? Oder?</w:t>
      </w:r>
      <w:r w:rsidR="005B05DC">
        <w:rPr>
          <w:color w:val="0000FF"/>
        </w:rPr>
        <w:br/>
        <w:t>vonZeit = '14:00'  ODER  vonZeit &gt;= '14:00'</w:t>
      </w:r>
      <w:r w:rsidR="00942B65">
        <w:rPr>
          <w:color w:val="0000FF"/>
        </w:rPr>
        <w:br/>
        <w:t>ist der Zeitraum von 14 bis 16 gemeint oder die Leistung genau von Zeitpunkt 1 bis Zeitpunkt 2</w:t>
      </w:r>
      <w:r w:rsidR="00292AF0">
        <w:rPr>
          <w:color w:val="0000FF"/>
        </w:rPr>
        <w:t>????</w:t>
      </w:r>
    </w:p>
    <w:p w14:paraId="58E398FC" w14:textId="77777777" w:rsidR="000B562E" w:rsidRPr="000B562E" w:rsidRDefault="000B562E" w:rsidP="000B562E">
      <w:pPr>
        <w:pStyle w:val="Listenabsatz"/>
        <w:numPr>
          <w:ilvl w:val="0"/>
          <w:numId w:val="1"/>
        </w:numPr>
        <w:rPr>
          <w:color w:val="0000FF"/>
        </w:rPr>
      </w:pPr>
      <w:r>
        <w:rPr>
          <w:color w:val="0000FF"/>
        </w:rPr>
        <w:t>in der Prüfung statt JOIN besser INNER JOIN verwenden</w:t>
      </w:r>
    </w:p>
    <w:p w14:paraId="2E70E4AC" w14:textId="77777777" w:rsidR="00786AE0" w:rsidRDefault="00786AE0"/>
    <w:p w14:paraId="3C016E41" w14:textId="77777777" w:rsidR="00086116" w:rsidRDefault="00086116">
      <w:r w:rsidRPr="00086116">
        <w:rPr>
          <w:noProof/>
          <w:lang w:eastAsia="de-DE"/>
        </w:rPr>
        <w:drawing>
          <wp:inline distT="0" distB="0" distL="0" distR="0" wp14:anchorId="7A4D7900" wp14:editId="0927E1A6">
            <wp:extent cx="4124632" cy="715086"/>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3"/>
                    <a:stretch>
                      <a:fillRect/>
                    </a:stretch>
                  </pic:blipFill>
                  <pic:spPr>
                    <a:xfrm>
                      <a:off x="0" y="0"/>
                      <a:ext cx="4150874" cy="719635"/>
                    </a:xfrm>
                    <a:prstGeom prst="rect">
                      <a:avLst/>
                    </a:prstGeom>
                  </pic:spPr>
                </pic:pic>
              </a:graphicData>
            </a:graphic>
          </wp:inline>
        </w:drawing>
      </w:r>
    </w:p>
    <w:p w14:paraId="1DEF904D" w14:textId="77777777" w:rsidR="00DC6A6C" w:rsidRDefault="00DC6A6C">
      <w:pPr>
        <w:spacing w:after="200" w:line="276" w:lineRule="auto"/>
      </w:pPr>
      <w:r>
        <w:br w:type="page"/>
      </w:r>
    </w:p>
    <w:p w14:paraId="0A7FA7E7" w14:textId="77777777" w:rsidR="00506265" w:rsidRDefault="00506265"/>
    <w:p w14:paraId="5E58F8CC" w14:textId="77777777" w:rsidR="00506265" w:rsidRDefault="00506265" w:rsidP="00506265">
      <w:r>
        <w:t>d) Erstellen Sie eine neue Tabelle MitgliedArchiv. Transferieren Sie alle Mitglieder, die kein Angebot eingestellt haben, in diese Tabelle. Löschen Sie diese inaktiven Mitglieder aus der Tabelle Mitglied. (8 Punkte)</w:t>
      </w:r>
    </w:p>
    <w:p w14:paraId="164D8693" w14:textId="77777777" w:rsidR="00506265" w:rsidRDefault="00506265" w:rsidP="00506265"/>
    <w:p w14:paraId="37306E6C" w14:textId="77777777" w:rsidR="0055446D" w:rsidRDefault="0061511A" w:rsidP="00506265">
      <w:pPr>
        <w:rPr>
          <w:color w:val="0000FF"/>
        </w:rPr>
      </w:pPr>
      <w:r w:rsidRPr="0061511A">
        <w:rPr>
          <w:color w:val="0000FF"/>
        </w:rPr>
        <w:t>create table MitgliedArchiv</w:t>
      </w:r>
      <w:r>
        <w:rPr>
          <w:color w:val="0000FF"/>
        </w:rPr>
        <w:t xml:space="preserve"> (</w:t>
      </w:r>
      <w:r>
        <w:rPr>
          <w:color w:val="0000FF"/>
        </w:rPr>
        <w:br/>
      </w:r>
      <w:r>
        <w:rPr>
          <w:color w:val="0000FF"/>
        </w:rPr>
        <w:tab/>
        <w:t>idmitglied int primary key,</w:t>
      </w:r>
      <w:r>
        <w:rPr>
          <w:color w:val="0000FF"/>
        </w:rPr>
        <w:br/>
      </w:r>
      <w:r>
        <w:rPr>
          <w:color w:val="0000FF"/>
        </w:rPr>
        <w:tab/>
        <w:t>mitgliedName char(50),</w:t>
      </w:r>
      <w:r>
        <w:rPr>
          <w:color w:val="0000FF"/>
        </w:rPr>
        <w:br/>
      </w:r>
      <w:r>
        <w:rPr>
          <w:color w:val="0000FF"/>
        </w:rPr>
        <w:tab/>
        <w:t>gebDat date,</w:t>
      </w:r>
      <w:r>
        <w:rPr>
          <w:color w:val="0000FF"/>
        </w:rPr>
        <w:br/>
      </w:r>
      <w:r>
        <w:rPr>
          <w:color w:val="0000FF"/>
        </w:rPr>
        <w:tab/>
        <w:t>fuehrungsZeugnis char(1))</w:t>
      </w:r>
    </w:p>
    <w:p w14:paraId="580907D7" w14:textId="77777777" w:rsidR="0055446D" w:rsidRDefault="0061511A" w:rsidP="00506265">
      <w:pPr>
        <w:rPr>
          <w:color w:val="0000FF"/>
        </w:rPr>
      </w:pPr>
      <w:r>
        <w:rPr>
          <w:color w:val="0000FF"/>
        </w:rPr>
        <w:t>insert into MitgliedArchiv(idmitglied, mitgliedName, gebDat, fuehrungsZeugnis)</w:t>
      </w:r>
      <w:r>
        <w:rPr>
          <w:color w:val="0000FF"/>
        </w:rPr>
        <w:br/>
      </w:r>
      <w:r>
        <w:rPr>
          <w:color w:val="0000FF"/>
        </w:rPr>
        <w:tab/>
        <w:t>select idmitglied, mitgliedName, gebDat, fuehrungsZeugnis</w:t>
      </w:r>
      <w:r>
        <w:rPr>
          <w:color w:val="0000FF"/>
        </w:rPr>
        <w:br/>
      </w:r>
      <w:r>
        <w:rPr>
          <w:color w:val="0000FF"/>
        </w:rPr>
        <w:tab/>
        <w:t>from Mitglied full outer join Angebot on idmitglied = mitgliedid</w:t>
      </w:r>
      <w:r>
        <w:rPr>
          <w:color w:val="0000FF"/>
        </w:rPr>
        <w:br/>
      </w:r>
      <w:r>
        <w:rPr>
          <w:color w:val="0000FF"/>
        </w:rPr>
        <w:tab/>
        <w:t>where idangebot is NULL</w:t>
      </w:r>
    </w:p>
    <w:p w14:paraId="6BE6EE19" w14:textId="58969551" w:rsidR="007F246E" w:rsidRPr="0091445E" w:rsidRDefault="007F246E" w:rsidP="00506265">
      <w:pPr>
        <w:rPr>
          <w:i/>
          <w:color w:val="0000FF"/>
          <w:sz w:val="18"/>
          <w:szCs w:val="20"/>
        </w:rPr>
      </w:pPr>
      <w:r w:rsidRPr="0091445E">
        <w:rPr>
          <w:i/>
          <w:color w:val="0000FF"/>
          <w:sz w:val="18"/>
          <w:szCs w:val="20"/>
        </w:rPr>
        <w:t>-- das Schlüsselwort VALUES entfällt, wenn die einzufügenden Daten von einem SELECT geliefert werden</w:t>
      </w:r>
    </w:p>
    <w:p w14:paraId="6D7E9E71" w14:textId="77777777" w:rsidR="00C435A7" w:rsidRPr="00C435A7" w:rsidRDefault="00C435A7" w:rsidP="00506265">
      <w:pPr>
        <w:rPr>
          <w:color w:val="0000FF"/>
        </w:rPr>
      </w:pPr>
      <w:r>
        <w:rPr>
          <w:color w:val="0000FF"/>
        </w:rPr>
        <w:t xml:space="preserve">delete from Mitglied </w:t>
      </w:r>
      <w:r>
        <w:rPr>
          <w:color w:val="0000FF"/>
        </w:rPr>
        <w:br/>
      </w:r>
      <w:r>
        <w:rPr>
          <w:color w:val="0000FF"/>
        </w:rPr>
        <w:tab/>
        <w:t>where idmit</w:t>
      </w:r>
      <w:r w:rsidR="00DC6A6C">
        <w:rPr>
          <w:color w:val="0000FF"/>
        </w:rPr>
        <w:t>g</w:t>
      </w:r>
      <w:r>
        <w:rPr>
          <w:color w:val="0000FF"/>
        </w:rPr>
        <w:t xml:space="preserve">lied in (select idmitglied from Mitglied full outer join Angebot on </w:t>
      </w:r>
      <w:r>
        <w:rPr>
          <w:color w:val="0000FF"/>
        </w:rPr>
        <w:tab/>
        <w:t>idmitglied = mitgliedid where idangebot is NULL)</w:t>
      </w:r>
    </w:p>
    <w:p w14:paraId="2D913F00" w14:textId="77777777" w:rsidR="00506265" w:rsidRDefault="00506265" w:rsidP="00506265"/>
    <w:p w14:paraId="382AB6D8" w14:textId="77777777" w:rsidR="00506265" w:rsidRDefault="007B20B9">
      <w:r>
        <w:rPr>
          <w:noProof/>
          <w:lang w:eastAsia="de-DE"/>
        </w:rPr>
        <mc:AlternateContent>
          <mc:Choice Requires="wpi">
            <w:drawing>
              <wp:anchor distT="0" distB="0" distL="114300" distR="114300" simplePos="0" relativeHeight="251857920" behindDoc="0" locked="0" layoutInCell="1" allowOverlap="1" wp14:anchorId="5A085F77" wp14:editId="0E4340FC">
                <wp:simplePos x="0" y="0"/>
                <wp:positionH relativeFrom="column">
                  <wp:posOffset>4109161</wp:posOffset>
                </wp:positionH>
                <wp:positionV relativeFrom="paragraph">
                  <wp:posOffset>902606</wp:posOffset>
                </wp:positionV>
                <wp:extent cx="82080" cy="50400"/>
                <wp:effectExtent l="38100" t="57150" r="51435" b="45085"/>
                <wp:wrapNone/>
                <wp:docPr id="215" name="Freihand 215"/>
                <wp:cNvGraphicFramePr/>
                <a:graphic xmlns:a="http://schemas.openxmlformats.org/drawingml/2006/main">
                  <a:graphicData uri="http://schemas.microsoft.com/office/word/2010/wordprocessingInk">
                    <w14:contentPart bwMode="auto" r:id="rId554">
                      <w14:nvContentPartPr>
                        <w14:cNvContentPartPr/>
                      </w14:nvContentPartPr>
                      <w14:xfrm>
                        <a:off x="0" y="0"/>
                        <a:ext cx="82080" cy="50400"/>
                      </w14:xfrm>
                    </w14:contentPart>
                  </a:graphicData>
                </a:graphic>
              </wp:anchor>
            </w:drawing>
          </mc:Choice>
          <mc:Fallback>
            <w:pict>
              <v:shape w14:anchorId="2F978339" id="Freihand 215" o:spid="_x0000_s1026" type="#_x0000_t75" style="position:absolute;margin-left:322.95pt;margin-top:70.25pt;width:7.75pt;height:5.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">
                <v:imagedata r:id="rId555" o:title=""/>
              </v:shape>
            </w:pict>
          </mc:Fallback>
        </mc:AlternateContent>
      </w:r>
      <w:r>
        <w:rPr>
          <w:noProof/>
          <w:lang w:eastAsia="de-DE"/>
        </w:rPr>
        <mc:AlternateContent>
          <mc:Choice Requires="wpi">
            <w:drawing>
              <wp:anchor distT="0" distB="0" distL="114300" distR="114300" simplePos="0" relativeHeight="251856896" behindDoc="0" locked="0" layoutInCell="1" allowOverlap="1" wp14:anchorId="4520B47A" wp14:editId="12B87740">
                <wp:simplePos x="0" y="0"/>
                <wp:positionH relativeFrom="column">
                  <wp:posOffset>4037161</wp:posOffset>
                </wp:positionH>
                <wp:positionV relativeFrom="paragraph">
                  <wp:posOffset>720086</wp:posOffset>
                </wp:positionV>
                <wp:extent cx="169560" cy="119520"/>
                <wp:effectExtent l="38100" t="38100" r="40005" b="52070"/>
                <wp:wrapNone/>
                <wp:docPr id="214" name="Freihand 214"/>
                <wp:cNvGraphicFramePr/>
                <a:graphic xmlns:a="http://schemas.openxmlformats.org/drawingml/2006/main">
                  <a:graphicData uri="http://schemas.microsoft.com/office/word/2010/wordprocessingInk">
                    <w14:contentPart bwMode="auto" r:id="rId556">
                      <w14:nvContentPartPr>
                        <w14:cNvContentPartPr/>
                      </w14:nvContentPartPr>
                      <w14:xfrm>
                        <a:off x="0" y="0"/>
                        <a:ext cx="169560" cy="119520"/>
                      </w14:xfrm>
                    </w14:contentPart>
                  </a:graphicData>
                </a:graphic>
              </wp:anchor>
            </w:drawing>
          </mc:Choice>
          <mc:Fallback>
            <w:pict>
              <v:shape w14:anchorId="0D8E4005" id="Freihand 214" o:spid="_x0000_s1026" type="#_x0000_t75" style="position:absolute;margin-left:317.35pt;margin-top:56.1pt;width:14.1pt;height:10.8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">
                <v:imagedata r:id="rId557" o:title=""/>
              </v:shape>
            </w:pict>
          </mc:Fallback>
        </mc:AlternateContent>
      </w:r>
      <w:r>
        <w:rPr>
          <w:noProof/>
          <w:lang w:eastAsia="de-DE"/>
        </w:rPr>
        <mc:AlternateContent>
          <mc:Choice Requires="wpi">
            <w:drawing>
              <wp:anchor distT="0" distB="0" distL="114300" distR="114300" simplePos="0" relativeHeight="251855872" behindDoc="0" locked="0" layoutInCell="1" allowOverlap="1" wp14:anchorId="49C39E4D" wp14:editId="709CD7D2">
                <wp:simplePos x="0" y="0"/>
                <wp:positionH relativeFrom="column">
                  <wp:posOffset>1014961</wp:posOffset>
                </wp:positionH>
                <wp:positionV relativeFrom="paragraph">
                  <wp:posOffset>542966</wp:posOffset>
                </wp:positionV>
                <wp:extent cx="420120" cy="52920"/>
                <wp:effectExtent l="38100" t="38100" r="37465" b="42545"/>
                <wp:wrapNone/>
                <wp:docPr id="213" name="Freihand 213"/>
                <wp:cNvGraphicFramePr/>
                <a:graphic xmlns:a="http://schemas.openxmlformats.org/drawingml/2006/main">
                  <a:graphicData uri="http://schemas.microsoft.com/office/word/2010/wordprocessingInk">
                    <w14:contentPart bwMode="auto" r:id="rId558">
                      <w14:nvContentPartPr>
                        <w14:cNvContentPartPr/>
                      </w14:nvContentPartPr>
                      <w14:xfrm>
                        <a:off x="0" y="0"/>
                        <a:ext cx="420120" cy="52920"/>
                      </w14:xfrm>
                    </w14:contentPart>
                  </a:graphicData>
                </a:graphic>
              </wp:anchor>
            </w:drawing>
          </mc:Choice>
          <mc:Fallback>
            <w:pict>
              <v:shape w14:anchorId="3B41E38E" id="Freihand 213" o:spid="_x0000_s1026" type="#_x0000_t75" style="position:absolute;margin-left:79.4pt;margin-top:42.4pt;width:33.85pt;height:4.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">
                <v:imagedata r:id="rId559" o:title=""/>
              </v:shape>
            </w:pict>
          </mc:Fallback>
        </mc:AlternateContent>
      </w:r>
      <w:r>
        <w:rPr>
          <w:noProof/>
          <w:lang w:eastAsia="de-DE"/>
        </w:rPr>
        <mc:AlternateContent>
          <mc:Choice Requires="wpi">
            <w:drawing>
              <wp:anchor distT="0" distB="0" distL="114300" distR="114300" simplePos="0" relativeHeight="251854848" behindDoc="0" locked="0" layoutInCell="1" allowOverlap="1" wp14:anchorId="4C108A0D" wp14:editId="318CEAD1">
                <wp:simplePos x="0" y="0"/>
                <wp:positionH relativeFrom="column">
                  <wp:posOffset>1189561</wp:posOffset>
                </wp:positionH>
                <wp:positionV relativeFrom="paragraph">
                  <wp:posOffset>531446</wp:posOffset>
                </wp:positionV>
                <wp:extent cx="52560" cy="44640"/>
                <wp:effectExtent l="19050" t="38100" r="43180" b="31750"/>
                <wp:wrapNone/>
                <wp:docPr id="212" name="Freihand 212"/>
                <wp:cNvGraphicFramePr/>
                <a:graphic xmlns:a="http://schemas.openxmlformats.org/drawingml/2006/main">
                  <a:graphicData uri="http://schemas.microsoft.com/office/word/2010/wordprocessingInk">
                    <w14:contentPart bwMode="auto" r:id="rId560">
                      <w14:nvContentPartPr>
                        <w14:cNvContentPartPr/>
                      </w14:nvContentPartPr>
                      <w14:xfrm>
                        <a:off x="0" y="0"/>
                        <a:ext cx="52560" cy="44640"/>
                      </w14:xfrm>
                    </w14:contentPart>
                  </a:graphicData>
                </a:graphic>
              </wp:anchor>
            </w:drawing>
          </mc:Choice>
          <mc:Fallback>
            <w:pict>
              <v:shape w14:anchorId="498E09B4" id="Freihand 212" o:spid="_x0000_s1026" type="#_x0000_t75" style="position:absolute;margin-left:93.35pt;margin-top:41.5pt;width:4.85pt;height:4.1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">
                <v:imagedata r:id="rId561" o:title=""/>
              </v:shape>
            </w:pict>
          </mc:Fallback>
        </mc:AlternateContent>
      </w:r>
      <w:r>
        <w:rPr>
          <w:noProof/>
          <w:lang w:eastAsia="de-DE"/>
        </w:rPr>
        <mc:AlternateContent>
          <mc:Choice Requires="wpi">
            <w:drawing>
              <wp:anchor distT="0" distB="0" distL="114300" distR="114300" simplePos="0" relativeHeight="251853824" behindDoc="0" locked="0" layoutInCell="1" allowOverlap="1" wp14:anchorId="06192274" wp14:editId="0D4B7D68">
                <wp:simplePos x="0" y="0"/>
                <wp:positionH relativeFrom="column">
                  <wp:posOffset>3312841</wp:posOffset>
                </wp:positionH>
                <wp:positionV relativeFrom="paragraph">
                  <wp:posOffset>535406</wp:posOffset>
                </wp:positionV>
                <wp:extent cx="75240" cy="5760"/>
                <wp:effectExtent l="38100" t="38100" r="39370" b="32385"/>
                <wp:wrapNone/>
                <wp:docPr id="211" name="Freihand 211"/>
                <wp:cNvGraphicFramePr/>
                <a:graphic xmlns:a="http://schemas.openxmlformats.org/drawingml/2006/main">
                  <a:graphicData uri="http://schemas.microsoft.com/office/word/2010/wordprocessingInk">
                    <w14:contentPart bwMode="auto" r:id="rId562">
                      <w14:nvContentPartPr>
                        <w14:cNvContentPartPr/>
                      </w14:nvContentPartPr>
                      <w14:xfrm>
                        <a:off x="0" y="0"/>
                        <a:ext cx="75240" cy="5760"/>
                      </w14:xfrm>
                    </w14:contentPart>
                  </a:graphicData>
                </a:graphic>
              </wp:anchor>
            </w:drawing>
          </mc:Choice>
          <mc:Fallback>
            <w:pict>
              <v:shape w14:anchorId="028BC8B1" id="Freihand 211" o:spid="_x0000_s1026" type="#_x0000_t75" style="position:absolute;margin-left:260.5pt;margin-top:41.65pt;width:6.5pt;height:1.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">
                <v:imagedata r:id="rId563" o:title=""/>
              </v:shape>
            </w:pict>
          </mc:Fallback>
        </mc:AlternateContent>
      </w:r>
      <w:r>
        <w:rPr>
          <w:noProof/>
          <w:lang w:eastAsia="de-DE"/>
        </w:rPr>
        <mc:AlternateContent>
          <mc:Choice Requires="wpi">
            <w:drawing>
              <wp:anchor distT="0" distB="0" distL="114300" distR="114300" simplePos="0" relativeHeight="251852800" behindDoc="0" locked="0" layoutInCell="1" allowOverlap="1" wp14:anchorId="2416BA47" wp14:editId="16F4F1D0">
                <wp:simplePos x="0" y="0"/>
                <wp:positionH relativeFrom="column">
                  <wp:posOffset>138721</wp:posOffset>
                </wp:positionH>
                <wp:positionV relativeFrom="paragraph">
                  <wp:posOffset>568886</wp:posOffset>
                </wp:positionV>
                <wp:extent cx="41400" cy="43200"/>
                <wp:effectExtent l="38100" t="38100" r="34925" b="33020"/>
                <wp:wrapNone/>
                <wp:docPr id="210" name="Freihand 210"/>
                <wp:cNvGraphicFramePr/>
                <a:graphic xmlns:a="http://schemas.openxmlformats.org/drawingml/2006/main">
                  <a:graphicData uri="http://schemas.microsoft.com/office/word/2010/wordprocessingInk">
                    <w14:contentPart bwMode="auto" r:id="rId564">
                      <w14:nvContentPartPr>
                        <w14:cNvContentPartPr/>
                      </w14:nvContentPartPr>
                      <w14:xfrm>
                        <a:off x="0" y="0"/>
                        <a:ext cx="41400" cy="43200"/>
                      </w14:xfrm>
                    </w14:contentPart>
                  </a:graphicData>
                </a:graphic>
              </wp:anchor>
            </w:drawing>
          </mc:Choice>
          <mc:Fallback>
            <w:pict>
              <v:shape w14:anchorId="3CC78BDE" id="Freihand 210" o:spid="_x0000_s1026" type="#_x0000_t75" style="position:absolute;margin-left:10.75pt;margin-top:44.5pt;width:3.75pt;height:4.0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">
                <v:imagedata r:id="rId565" o:title=""/>
              </v:shape>
            </w:pict>
          </mc:Fallback>
        </mc:AlternateContent>
      </w:r>
      <w:r>
        <w:rPr>
          <w:noProof/>
          <w:lang w:eastAsia="de-DE"/>
        </w:rPr>
        <mc:AlternateContent>
          <mc:Choice Requires="wpi">
            <w:drawing>
              <wp:anchor distT="0" distB="0" distL="114300" distR="114300" simplePos="0" relativeHeight="251851776" behindDoc="0" locked="0" layoutInCell="1" allowOverlap="1" wp14:anchorId="4DED7EFF" wp14:editId="2B2DCC96">
                <wp:simplePos x="0" y="0"/>
                <wp:positionH relativeFrom="column">
                  <wp:posOffset>92281</wp:posOffset>
                </wp:positionH>
                <wp:positionV relativeFrom="paragraph">
                  <wp:posOffset>587246</wp:posOffset>
                </wp:positionV>
                <wp:extent cx="50040" cy="3600"/>
                <wp:effectExtent l="19050" t="38100" r="45720" b="34925"/>
                <wp:wrapNone/>
                <wp:docPr id="209" name="Freihand 209"/>
                <wp:cNvGraphicFramePr/>
                <a:graphic xmlns:a="http://schemas.openxmlformats.org/drawingml/2006/main">
                  <a:graphicData uri="http://schemas.microsoft.com/office/word/2010/wordprocessingInk">
                    <w14:contentPart bwMode="auto" r:id="rId566">
                      <w14:nvContentPartPr>
                        <w14:cNvContentPartPr/>
                      </w14:nvContentPartPr>
                      <w14:xfrm>
                        <a:off x="0" y="0"/>
                        <a:ext cx="50040" cy="3600"/>
                      </w14:xfrm>
                    </w14:contentPart>
                  </a:graphicData>
                </a:graphic>
              </wp:anchor>
            </w:drawing>
          </mc:Choice>
          <mc:Fallback>
            <w:pict>
              <v:shape w14:anchorId="4194DBB1" id="Freihand 209" o:spid="_x0000_s1026" type="#_x0000_t75" style="position:absolute;margin-left:6.95pt;margin-top:45.85pt;width:4.5pt;height: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">
                <v:imagedata r:id="rId567" o:title=""/>
              </v:shape>
            </w:pict>
          </mc:Fallback>
        </mc:AlternateContent>
      </w:r>
      <w:r>
        <w:rPr>
          <w:noProof/>
          <w:lang w:eastAsia="de-DE"/>
        </w:rPr>
        <mc:AlternateContent>
          <mc:Choice Requires="wpi">
            <w:drawing>
              <wp:anchor distT="0" distB="0" distL="114300" distR="114300" simplePos="0" relativeHeight="251850752" behindDoc="0" locked="0" layoutInCell="1" allowOverlap="1" wp14:anchorId="170E6911" wp14:editId="1EE16B19">
                <wp:simplePos x="0" y="0"/>
                <wp:positionH relativeFrom="column">
                  <wp:posOffset>4090801</wp:posOffset>
                </wp:positionH>
                <wp:positionV relativeFrom="paragraph">
                  <wp:posOffset>631886</wp:posOffset>
                </wp:positionV>
                <wp:extent cx="7920" cy="4320"/>
                <wp:effectExtent l="57150" t="19050" r="49530" b="53340"/>
                <wp:wrapNone/>
                <wp:docPr id="208" name="Freihand 208"/>
                <wp:cNvGraphicFramePr/>
                <a:graphic xmlns:a="http://schemas.openxmlformats.org/drawingml/2006/main">
                  <a:graphicData uri="http://schemas.microsoft.com/office/word/2010/wordprocessingInk">
                    <w14:contentPart bwMode="auto" r:id="rId568">
                      <w14:nvContentPartPr>
                        <w14:cNvContentPartPr/>
                      </w14:nvContentPartPr>
                      <w14:xfrm>
                        <a:off x="0" y="0"/>
                        <a:ext cx="7920" cy="4320"/>
                      </w14:xfrm>
                    </w14:contentPart>
                  </a:graphicData>
                </a:graphic>
              </wp:anchor>
            </w:drawing>
          </mc:Choice>
          <mc:Fallback>
            <w:pict>
              <v:shape w14:anchorId="649D1F32" id="Freihand 208" o:spid="_x0000_s1026" type="#_x0000_t75" style="position:absolute;margin-left:321.35pt;margin-top:49.3pt;width:1.95pt;height:1.6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">
                <v:imagedata r:id="rId569" o:title=""/>
              </v:shape>
            </w:pict>
          </mc:Fallback>
        </mc:AlternateContent>
      </w:r>
      <w:r>
        <w:rPr>
          <w:noProof/>
          <w:lang w:eastAsia="de-DE"/>
        </w:rPr>
        <mc:AlternateContent>
          <mc:Choice Requires="wpi">
            <w:drawing>
              <wp:anchor distT="0" distB="0" distL="114300" distR="114300" simplePos="0" relativeHeight="251849728" behindDoc="0" locked="0" layoutInCell="1" allowOverlap="1" wp14:anchorId="48D66138" wp14:editId="635C7197">
                <wp:simplePos x="0" y="0"/>
                <wp:positionH relativeFrom="column">
                  <wp:posOffset>4074241</wp:posOffset>
                </wp:positionH>
                <wp:positionV relativeFrom="paragraph">
                  <wp:posOffset>459446</wp:posOffset>
                </wp:positionV>
                <wp:extent cx="121320" cy="91080"/>
                <wp:effectExtent l="38100" t="57150" r="50165" b="42545"/>
                <wp:wrapNone/>
                <wp:docPr id="207" name="Freihand 207"/>
                <wp:cNvGraphicFramePr/>
                <a:graphic xmlns:a="http://schemas.openxmlformats.org/drawingml/2006/main">
                  <a:graphicData uri="http://schemas.microsoft.com/office/word/2010/wordprocessingInk">
                    <w14:contentPart bwMode="auto" r:id="rId570">
                      <w14:nvContentPartPr>
                        <w14:cNvContentPartPr/>
                      </w14:nvContentPartPr>
                      <w14:xfrm>
                        <a:off x="0" y="0"/>
                        <a:ext cx="121320" cy="91080"/>
                      </w14:xfrm>
                    </w14:contentPart>
                  </a:graphicData>
                </a:graphic>
              </wp:anchor>
            </w:drawing>
          </mc:Choice>
          <mc:Fallback>
            <w:pict>
              <v:shape w14:anchorId="4720BAE7" id="Freihand 207" o:spid="_x0000_s1026" type="#_x0000_t75" style="position:absolute;margin-left:320pt;margin-top:35.45pt;width:11.05pt;height:8.5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">
                <v:imagedata r:id="rId571" o:title=""/>
              </v:shape>
            </w:pict>
          </mc:Fallback>
        </mc:AlternateContent>
      </w:r>
      <w:r>
        <w:rPr>
          <w:noProof/>
          <w:lang w:eastAsia="de-DE"/>
        </w:rPr>
        <mc:AlternateContent>
          <mc:Choice Requires="wpi">
            <w:drawing>
              <wp:anchor distT="0" distB="0" distL="114300" distR="114300" simplePos="0" relativeHeight="251848704" behindDoc="0" locked="0" layoutInCell="1" allowOverlap="1" wp14:anchorId="6C7E9C4C" wp14:editId="503F05C5">
                <wp:simplePos x="0" y="0"/>
                <wp:positionH relativeFrom="column">
                  <wp:posOffset>4361521</wp:posOffset>
                </wp:positionH>
                <wp:positionV relativeFrom="paragraph">
                  <wp:posOffset>117806</wp:posOffset>
                </wp:positionV>
                <wp:extent cx="173880" cy="201600"/>
                <wp:effectExtent l="38100" t="38100" r="55245" b="46355"/>
                <wp:wrapNone/>
                <wp:docPr id="206" name="Freihand 206"/>
                <wp:cNvGraphicFramePr/>
                <a:graphic xmlns:a="http://schemas.openxmlformats.org/drawingml/2006/main">
                  <a:graphicData uri="http://schemas.microsoft.com/office/word/2010/wordprocessingInk">
                    <w14:contentPart bwMode="auto" r:id="rId572">
                      <w14:nvContentPartPr>
                        <w14:cNvContentPartPr/>
                      </w14:nvContentPartPr>
                      <w14:xfrm>
                        <a:off x="0" y="0"/>
                        <a:ext cx="173880" cy="201600"/>
                      </w14:xfrm>
                    </w14:contentPart>
                  </a:graphicData>
                </a:graphic>
              </wp:anchor>
            </w:drawing>
          </mc:Choice>
          <mc:Fallback>
            <w:pict>
              <v:shape w14:anchorId="393BCC89" id="Freihand 206" o:spid="_x0000_s1026" type="#_x0000_t75" style="position:absolute;margin-left:342.75pt;margin-top:8.8pt;width:14.95pt;height:17.2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">
                <v:imagedata r:id="rId573" o:title=""/>
              </v:shape>
            </w:pict>
          </mc:Fallback>
        </mc:AlternateContent>
      </w:r>
      <w:r>
        <w:rPr>
          <w:noProof/>
          <w:lang w:eastAsia="de-DE"/>
        </w:rPr>
        <mc:AlternateContent>
          <mc:Choice Requires="wpi">
            <w:drawing>
              <wp:anchor distT="0" distB="0" distL="114300" distR="114300" simplePos="0" relativeHeight="251847680" behindDoc="0" locked="0" layoutInCell="1" allowOverlap="1" wp14:anchorId="1CCD41A4" wp14:editId="095BF9B6">
                <wp:simplePos x="0" y="0"/>
                <wp:positionH relativeFrom="column">
                  <wp:posOffset>-438719</wp:posOffset>
                </wp:positionH>
                <wp:positionV relativeFrom="paragraph">
                  <wp:posOffset>656006</wp:posOffset>
                </wp:positionV>
                <wp:extent cx="6036840" cy="50400"/>
                <wp:effectExtent l="38100" t="38100" r="40640" b="45085"/>
                <wp:wrapNone/>
                <wp:docPr id="205" name="Freihand 205"/>
                <wp:cNvGraphicFramePr/>
                <a:graphic xmlns:a="http://schemas.openxmlformats.org/drawingml/2006/main">
                  <a:graphicData uri="http://schemas.microsoft.com/office/word/2010/wordprocessingInk">
                    <w14:contentPart bwMode="auto" r:id="rId574">
                      <w14:nvContentPartPr>
                        <w14:cNvContentPartPr/>
                      </w14:nvContentPartPr>
                      <w14:xfrm>
                        <a:off x="0" y="0"/>
                        <a:ext cx="6036840" cy="50400"/>
                      </w14:xfrm>
                    </w14:contentPart>
                  </a:graphicData>
                </a:graphic>
              </wp:anchor>
            </w:drawing>
          </mc:Choice>
          <mc:Fallback>
            <w:pict>
              <v:shape w14:anchorId="6DC83DAC" id="Freihand 205" o:spid="_x0000_s1026" type="#_x0000_t75" style="position:absolute;margin-left:-34.9pt;margin-top:51.3pt;width:475.95pt;height:4.5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">
                <v:imagedata r:id="rId575" o:title=""/>
              </v:shape>
            </w:pict>
          </mc:Fallback>
        </mc:AlternateContent>
      </w:r>
      <w:r>
        <w:rPr>
          <w:noProof/>
          <w:lang w:eastAsia="de-DE"/>
        </w:rPr>
        <mc:AlternateContent>
          <mc:Choice Requires="wpi">
            <w:drawing>
              <wp:anchor distT="0" distB="0" distL="114300" distR="114300" simplePos="0" relativeHeight="251846656" behindDoc="0" locked="0" layoutInCell="1" allowOverlap="1" wp14:anchorId="28877962" wp14:editId="70487C44">
                <wp:simplePos x="0" y="0"/>
                <wp:positionH relativeFrom="column">
                  <wp:posOffset>-291119</wp:posOffset>
                </wp:positionH>
                <wp:positionV relativeFrom="paragraph">
                  <wp:posOffset>397886</wp:posOffset>
                </wp:positionV>
                <wp:extent cx="5724720" cy="41400"/>
                <wp:effectExtent l="19050" t="38100" r="28575" b="34925"/>
                <wp:wrapNone/>
                <wp:docPr id="204" name="Freihand 204"/>
                <wp:cNvGraphicFramePr/>
                <a:graphic xmlns:a="http://schemas.openxmlformats.org/drawingml/2006/main">
                  <a:graphicData uri="http://schemas.microsoft.com/office/word/2010/wordprocessingInk">
                    <w14:contentPart bwMode="auto" r:id="rId576">
                      <w14:nvContentPartPr>
                        <w14:cNvContentPartPr/>
                      </w14:nvContentPartPr>
                      <w14:xfrm>
                        <a:off x="0" y="0"/>
                        <a:ext cx="5724720" cy="41400"/>
                      </w14:xfrm>
                    </w14:contentPart>
                  </a:graphicData>
                </a:graphic>
              </wp:anchor>
            </w:drawing>
          </mc:Choice>
          <mc:Fallback>
            <w:pict>
              <v:shape w14:anchorId="5E3BFDCD" id="Freihand 204" o:spid="_x0000_s1026" type="#_x0000_t75" style="position:absolute;margin-left:-23.2pt;margin-top:30.85pt;width:451.35pt;height:4.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">
                <v:imagedata r:id="rId577" o:title=""/>
              </v:shape>
            </w:pict>
          </mc:Fallback>
        </mc:AlternateContent>
      </w:r>
      <w:r>
        <w:rPr>
          <w:noProof/>
          <w:lang w:eastAsia="de-DE"/>
        </w:rPr>
        <mc:AlternateContent>
          <mc:Choice Requires="wpi">
            <w:drawing>
              <wp:anchor distT="0" distB="0" distL="114300" distR="114300" simplePos="0" relativeHeight="251845632" behindDoc="0" locked="0" layoutInCell="1" allowOverlap="1" wp14:anchorId="27D42A7A" wp14:editId="116E41D8">
                <wp:simplePos x="0" y="0"/>
                <wp:positionH relativeFrom="column">
                  <wp:posOffset>-282119</wp:posOffset>
                </wp:positionH>
                <wp:positionV relativeFrom="paragraph">
                  <wp:posOffset>410846</wp:posOffset>
                </wp:positionV>
                <wp:extent cx="15480" cy="2880"/>
                <wp:effectExtent l="38100" t="38100" r="41910" b="35560"/>
                <wp:wrapNone/>
                <wp:docPr id="203" name="Freihand 203"/>
                <wp:cNvGraphicFramePr/>
                <a:graphic xmlns:a="http://schemas.openxmlformats.org/drawingml/2006/main">
                  <a:graphicData uri="http://schemas.microsoft.com/office/word/2010/wordprocessingInk">
                    <w14:contentPart bwMode="auto" r:id="rId578">
                      <w14:nvContentPartPr>
                        <w14:cNvContentPartPr/>
                      </w14:nvContentPartPr>
                      <w14:xfrm>
                        <a:off x="0" y="0"/>
                        <a:ext cx="15480" cy="2880"/>
                      </w14:xfrm>
                    </w14:contentPart>
                  </a:graphicData>
                </a:graphic>
              </wp:anchor>
            </w:drawing>
          </mc:Choice>
          <mc:Fallback>
            <w:pict>
              <v:shape w14:anchorId="014C6243" id="Freihand 203" o:spid="_x0000_s1026" type="#_x0000_t75" style="position:absolute;margin-left:-22.4pt;margin-top:32.1pt;width:1.6pt;height:.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">
                <v:imagedata r:id="rId579" o:title=""/>
              </v:shape>
            </w:pict>
          </mc:Fallback>
        </mc:AlternateContent>
      </w:r>
      <w:r w:rsidR="00C257AB" w:rsidRPr="00C257AB">
        <w:rPr>
          <w:noProof/>
          <w:lang w:eastAsia="de-DE"/>
        </w:rPr>
        <w:drawing>
          <wp:inline distT="0" distB="0" distL="0" distR="0" wp14:anchorId="4DE0C5CC" wp14:editId="43110424">
            <wp:extent cx="3888658" cy="1042620"/>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3911896" cy="1048850"/>
                    </a:xfrm>
                    <a:prstGeom prst="rect">
                      <a:avLst/>
                    </a:prstGeom>
                  </pic:spPr>
                </pic:pic>
              </a:graphicData>
            </a:graphic>
          </wp:inline>
        </w:drawing>
      </w:r>
    </w:p>
    <w:p w14:paraId="59B5601F" w14:textId="77777777" w:rsidR="00645942" w:rsidRDefault="00645942">
      <w:r w:rsidRPr="00645942">
        <w:rPr>
          <w:b/>
          <w:u w:val="single"/>
        </w:rPr>
        <w:t>HINWEIS:</w:t>
      </w:r>
      <w:r>
        <w:t xml:space="preserve"> Anweisung 1 ok; Anweisungen 2 und 3 halte ich für nicht funktionierend</w:t>
      </w:r>
    </w:p>
    <w:p w14:paraId="1E35756F" w14:textId="77777777" w:rsidR="00B67229" w:rsidRDefault="00B67229"/>
    <w:p w14:paraId="03E6D395" w14:textId="77777777" w:rsidR="00E532CE" w:rsidRDefault="00E532CE"/>
    <w:p w14:paraId="494FADB5" w14:textId="77777777" w:rsidR="00E532CE" w:rsidRDefault="00E532CE"/>
    <w:p w14:paraId="10C7C389" w14:textId="77777777" w:rsidR="00E532CE" w:rsidRDefault="00E532CE"/>
    <w:sectPr w:rsidR="00E532CE" w:rsidSect="00950DAA">
      <w:headerReference w:type="default" r:id="rId581"/>
      <w:pgSz w:w="11906" w:h="16838"/>
      <w:pgMar w:top="1134" w:right="567" w:bottom="56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216E1" w14:textId="77777777" w:rsidR="001F7D4D" w:rsidRDefault="001F7D4D" w:rsidP="00950DAA">
      <w:pPr>
        <w:spacing w:after="0"/>
      </w:pPr>
      <w:r>
        <w:separator/>
      </w:r>
    </w:p>
  </w:endnote>
  <w:endnote w:type="continuationSeparator" w:id="0">
    <w:p w14:paraId="29659A54" w14:textId="77777777" w:rsidR="001F7D4D" w:rsidRDefault="001F7D4D" w:rsidP="00950D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45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8BB88" w14:textId="77777777" w:rsidR="001F7D4D" w:rsidRDefault="001F7D4D" w:rsidP="00950DAA">
      <w:pPr>
        <w:spacing w:after="0"/>
      </w:pPr>
      <w:r>
        <w:separator/>
      </w:r>
    </w:p>
  </w:footnote>
  <w:footnote w:type="continuationSeparator" w:id="0">
    <w:p w14:paraId="080717E4" w14:textId="77777777" w:rsidR="001F7D4D" w:rsidRDefault="001F7D4D" w:rsidP="00950D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C8D20" w14:textId="77777777" w:rsidR="00950DAA" w:rsidRDefault="00950DAA" w:rsidP="00950DAA">
    <w:pPr>
      <w:pStyle w:val="Kopfzeile"/>
    </w:pPr>
    <w:r>
      <w:rPr>
        <w:rFonts w:ascii="Frutiger 45 Light" w:hAnsi="Frutiger 45 Light"/>
        <w:noProof/>
        <w:lang w:eastAsia="de-DE"/>
      </w:rPr>
      <w:drawing>
        <wp:anchor distT="0" distB="0" distL="114300" distR="114300" simplePos="0" relativeHeight="251659264" behindDoc="0" locked="0" layoutInCell="1" allowOverlap="1" wp14:anchorId="3F726C3D" wp14:editId="23AF45D7">
          <wp:simplePos x="0" y="0"/>
          <wp:positionH relativeFrom="column">
            <wp:posOffset>5040630</wp:posOffset>
          </wp:positionH>
          <wp:positionV relativeFrom="paragraph">
            <wp:posOffset>-180340</wp:posOffset>
          </wp:positionV>
          <wp:extent cx="1440000" cy="39240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BS-Training_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392400"/>
                  </a:xfrm>
                  <a:prstGeom prst="rect">
                    <a:avLst/>
                  </a:prstGeom>
                </pic:spPr>
              </pic:pic>
            </a:graphicData>
          </a:graphic>
          <wp14:sizeRelH relativeFrom="margin">
            <wp14:pctWidth>0</wp14:pctWidth>
          </wp14:sizeRelH>
          <wp14:sizeRelV relativeFrom="margin">
            <wp14:pctHeight>0</wp14:pctHeight>
          </wp14:sizeRelV>
        </wp:anchor>
      </w:drawing>
    </w:r>
  </w:p>
  <w:p w14:paraId="624EC104" w14:textId="77777777" w:rsidR="00950DAA" w:rsidRDefault="00950D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730E9"/>
    <w:multiLevelType w:val="hybridMultilevel"/>
    <w:tmpl w:val="0F6C18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8572625"/>
    <w:multiLevelType w:val="hybridMultilevel"/>
    <w:tmpl w:val="3336E990"/>
    <w:lvl w:ilvl="0" w:tplc="FFCA9CE8">
      <w:start w:val="5"/>
      <w:numFmt w:val="bullet"/>
      <w:lvlText w:val="-"/>
      <w:lvlJc w:val="left"/>
      <w:pPr>
        <w:ind w:left="720" w:hanging="360"/>
      </w:pPr>
      <w:rPr>
        <w:rFonts w:ascii="Consolas" w:eastAsiaTheme="minorHAnsi" w:hAnsi="Consola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BB0A17"/>
    <w:multiLevelType w:val="hybridMultilevel"/>
    <w:tmpl w:val="1480FB6E"/>
    <w:lvl w:ilvl="0" w:tplc="FFCA9CE8">
      <w:start w:val="5"/>
      <w:numFmt w:val="bullet"/>
      <w:lvlText w:val="-"/>
      <w:lvlJc w:val="left"/>
      <w:pPr>
        <w:ind w:left="720" w:hanging="360"/>
      </w:pPr>
      <w:rPr>
        <w:rFonts w:ascii="Consolas" w:eastAsiaTheme="minorHAnsi" w:hAnsi="Consola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9632D1C"/>
    <w:multiLevelType w:val="hybridMultilevel"/>
    <w:tmpl w:val="7438F65C"/>
    <w:lvl w:ilvl="0" w:tplc="FFCA9CE8">
      <w:start w:val="5"/>
      <w:numFmt w:val="bullet"/>
      <w:lvlText w:val="-"/>
      <w:lvlJc w:val="left"/>
      <w:pPr>
        <w:ind w:left="720" w:hanging="360"/>
      </w:pPr>
      <w:rPr>
        <w:rFonts w:ascii="Consolas" w:eastAsiaTheme="minorHAnsi" w:hAnsi="Consola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0279017">
    <w:abstractNumId w:val="2"/>
  </w:num>
  <w:num w:numId="2" w16cid:durableId="1714303515">
    <w:abstractNumId w:val="1"/>
  </w:num>
  <w:num w:numId="3" w16cid:durableId="1781097744">
    <w:abstractNumId w:val="3"/>
  </w:num>
  <w:num w:numId="4" w16cid:durableId="1296914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ttachedTemplate r:id="rId1"/>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D4D"/>
    <w:rsid w:val="00000229"/>
    <w:rsid w:val="00026496"/>
    <w:rsid w:val="0003783E"/>
    <w:rsid w:val="00043A53"/>
    <w:rsid w:val="00055DBF"/>
    <w:rsid w:val="0007593D"/>
    <w:rsid w:val="00086116"/>
    <w:rsid w:val="00092334"/>
    <w:rsid w:val="000B562E"/>
    <w:rsid w:val="000E01C4"/>
    <w:rsid w:val="00124BAA"/>
    <w:rsid w:val="00127C4B"/>
    <w:rsid w:val="001417C8"/>
    <w:rsid w:val="00171DE9"/>
    <w:rsid w:val="001819AC"/>
    <w:rsid w:val="001B5051"/>
    <w:rsid w:val="001F7D4D"/>
    <w:rsid w:val="00230C86"/>
    <w:rsid w:val="00253B41"/>
    <w:rsid w:val="00257245"/>
    <w:rsid w:val="00292AF0"/>
    <w:rsid w:val="00292CB1"/>
    <w:rsid w:val="002B4FB7"/>
    <w:rsid w:val="002D31F9"/>
    <w:rsid w:val="002D5A5F"/>
    <w:rsid w:val="002F02EE"/>
    <w:rsid w:val="00311F82"/>
    <w:rsid w:val="003121A7"/>
    <w:rsid w:val="0032182F"/>
    <w:rsid w:val="00346A4B"/>
    <w:rsid w:val="00353DEC"/>
    <w:rsid w:val="003B39B3"/>
    <w:rsid w:val="00403EA5"/>
    <w:rsid w:val="00444153"/>
    <w:rsid w:val="00463879"/>
    <w:rsid w:val="00487A01"/>
    <w:rsid w:val="004A3F2B"/>
    <w:rsid w:val="004F079C"/>
    <w:rsid w:val="00506265"/>
    <w:rsid w:val="005334DA"/>
    <w:rsid w:val="0055446D"/>
    <w:rsid w:val="00565A5F"/>
    <w:rsid w:val="005B05DC"/>
    <w:rsid w:val="0061511A"/>
    <w:rsid w:val="00645942"/>
    <w:rsid w:val="00645F79"/>
    <w:rsid w:val="00672863"/>
    <w:rsid w:val="006E1674"/>
    <w:rsid w:val="006E1EAD"/>
    <w:rsid w:val="00742ACB"/>
    <w:rsid w:val="00786AE0"/>
    <w:rsid w:val="00786D41"/>
    <w:rsid w:val="007B20B9"/>
    <w:rsid w:val="007E7C09"/>
    <w:rsid w:val="007F246E"/>
    <w:rsid w:val="00826BA6"/>
    <w:rsid w:val="00867D7F"/>
    <w:rsid w:val="008810AC"/>
    <w:rsid w:val="008A1F36"/>
    <w:rsid w:val="008B2802"/>
    <w:rsid w:val="008B3BBA"/>
    <w:rsid w:val="00912B0F"/>
    <w:rsid w:val="0091445E"/>
    <w:rsid w:val="00927B1B"/>
    <w:rsid w:val="00942B65"/>
    <w:rsid w:val="00950DAA"/>
    <w:rsid w:val="0097224D"/>
    <w:rsid w:val="00994668"/>
    <w:rsid w:val="009D5A98"/>
    <w:rsid w:val="00A066AA"/>
    <w:rsid w:val="00A0723D"/>
    <w:rsid w:val="00A14B91"/>
    <w:rsid w:val="00B67229"/>
    <w:rsid w:val="00C257AB"/>
    <w:rsid w:val="00C25BC9"/>
    <w:rsid w:val="00C435A7"/>
    <w:rsid w:val="00CA3A3C"/>
    <w:rsid w:val="00D039AF"/>
    <w:rsid w:val="00D050BB"/>
    <w:rsid w:val="00D12555"/>
    <w:rsid w:val="00D25ED3"/>
    <w:rsid w:val="00DC5F98"/>
    <w:rsid w:val="00DC6A6C"/>
    <w:rsid w:val="00DE2DE2"/>
    <w:rsid w:val="00E532CE"/>
    <w:rsid w:val="00E84665"/>
    <w:rsid w:val="00EB6981"/>
    <w:rsid w:val="00ED2A90"/>
    <w:rsid w:val="00F726D4"/>
    <w:rsid w:val="00FB7975"/>
    <w:rsid w:val="00FD57E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DB0719A"/>
  <w15:docId w15:val="{C52AE8EE-9B64-406B-989E-2A355FDC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6981"/>
    <w:pPr>
      <w:spacing w:after="120" w:line="240" w:lineRule="auto"/>
    </w:pPr>
    <w:rPr>
      <w:rFonts w:ascii="Consolas" w:hAnsi="Consolas"/>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50DAA"/>
    <w:pPr>
      <w:tabs>
        <w:tab w:val="center" w:pos="4536"/>
        <w:tab w:val="right" w:pos="9072"/>
      </w:tabs>
      <w:spacing w:after="0"/>
    </w:pPr>
  </w:style>
  <w:style w:type="character" w:customStyle="1" w:styleId="KopfzeileZchn">
    <w:name w:val="Kopfzeile Zchn"/>
    <w:basedOn w:val="Absatz-Standardschriftart"/>
    <w:link w:val="Kopfzeile"/>
    <w:uiPriority w:val="99"/>
    <w:rsid w:val="00950DAA"/>
    <w:rPr>
      <w:rFonts w:ascii="Consolas" w:hAnsi="Consolas"/>
      <w:sz w:val="20"/>
    </w:rPr>
  </w:style>
  <w:style w:type="paragraph" w:styleId="Fuzeile">
    <w:name w:val="footer"/>
    <w:basedOn w:val="Standard"/>
    <w:link w:val="FuzeileZchn"/>
    <w:uiPriority w:val="99"/>
    <w:unhideWhenUsed/>
    <w:rsid w:val="00950DAA"/>
    <w:pPr>
      <w:tabs>
        <w:tab w:val="center" w:pos="4536"/>
        <w:tab w:val="right" w:pos="9072"/>
      </w:tabs>
      <w:spacing w:after="0"/>
    </w:pPr>
  </w:style>
  <w:style w:type="character" w:customStyle="1" w:styleId="FuzeileZchn">
    <w:name w:val="Fußzeile Zchn"/>
    <w:basedOn w:val="Absatz-Standardschriftart"/>
    <w:link w:val="Fuzeile"/>
    <w:uiPriority w:val="99"/>
    <w:rsid w:val="00950DAA"/>
    <w:rPr>
      <w:rFonts w:ascii="Consolas" w:hAnsi="Consolas"/>
      <w:sz w:val="20"/>
    </w:rPr>
  </w:style>
  <w:style w:type="paragraph" w:styleId="Listenabsatz">
    <w:name w:val="List Paragraph"/>
    <w:basedOn w:val="Standard"/>
    <w:uiPriority w:val="34"/>
    <w:qFormat/>
    <w:rsid w:val="00E532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448397">
      <w:bodyDiv w:val="1"/>
      <w:marLeft w:val="0"/>
      <w:marRight w:val="0"/>
      <w:marTop w:val="0"/>
      <w:marBottom w:val="0"/>
      <w:divBdr>
        <w:top w:val="none" w:sz="0" w:space="0" w:color="auto"/>
        <w:left w:val="none" w:sz="0" w:space="0" w:color="auto"/>
        <w:bottom w:val="none" w:sz="0" w:space="0" w:color="auto"/>
        <w:right w:val="none" w:sz="0" w:space="0" w:color="auto"/>
      </w:divBdr>
    </w:div>
    <w:div w:id="121849086">
      <w:bodyDiv w:val="1"/>
      <w:marLeft w:val="0"/>
      <w:marRight w:val="0"/>
      <w:marTop w:val="0"/>
      <w:marBottom w:val="0"/>
      <w:divBdr>
        <w:top w:val="none" w:sz="0" w:space="0" w:color="auto"/>
        <w:left w:val="none" w:sz="0" w:space="0" w:color="auto"/>
        <w:bottom w:val="none" w:sz="0" w:space="0" w:color="auto"/>
        <w:right w:val="none" w:sz="0" w:space="0" w:color="auto"/>
      </w:divBdr>
    </w:div>
    <w:div w:id="376510687">
      <w:bodyDiv w:val="1"/>
      <w:marLeft w:val="0"/>
      <w:marRight w:val="0"/>
      <w:marTop w:val="0"/>
      <w:marBottom w:val="0"/>
      <w:divBdr>
        <w:top w:val="none" w:sz="0" w:space="0" w:color="auto"/>
        <w:left w:val="none" w:sz="0" w:space="0" w:color="auto"/>
        <w:bottom w:val="none" w:sz="0" w:space="0" w:color="auto"/>
        <w:right w:val="none" w:sz="0" w:space="0" w:color="auto"/>
      </w:divBdr>
    </w:div>
    <w:div w:id="513686731">
      <w:bodyDiv w:val="1"/>
      <w:marLeft w:val="0"/>
      <w:marRight w:val="0"/>
      <w:marTop w:val="0"/>
      <w:marBottom w:val="0"/>
      <w:divBdr>
        <w:top w:val="none" w:sz="0" w:space="0" w:color="auto"/>
        <w:left w:val="none" w:sz="0" w:space="0" w:color="auto"/>
        <w:bottom w:val="none" w:sz="0" w:space="0" w:color="auto"/>
        <w:right w:val="none" w:sz="0" w:space="0" w:color="auto"/>
      </w:divBdr>
    </w:div>
    <w:div w:id="574096220">
      <w:bodyDiv w:val="1"/>
      <w:marLeft w:val="0"/>
      <w:marRight w:val="0"/>
      <w:marTop w:val="0"/>
      <w:marBottom w:val="0"/>
      <w:divBdr>
        <w:top w:val="none" w:sz="0" w:space="0" w:color="auto"/>
        <w:left w:val="none" w:sz="0" w:space="0" w:color="auto"/>
        <w:bottom w:val="none" w:sz="0" w:space="0" w:color="auto"/>
        <w:right w:val="none" w:sz="0" w:space="0" w:color="auto"/>
      </w:divBdr>
    </w:div>
    <w:div w:id="739670176">
      <w:bodyDiv w:val="1"/>
      <w:marLeft w:val="0"/>
      <w:marRight w:val="0"/>
      <w:marTop w:val="0"/>
      <w:marBottom w:val="0"/>
      <w:divBdr>
        <w:top w:val="none" w:sz="0" w:space="0" w:color="auto"/>
        <w:left w:val="none" w:sz="0" w:space="0" w:color="auto"/>
        <w:bottom w:val="none" w:sz="0" w:space="0" w:color="auto"/>
        <w:right w:val="none" w:sz="0" w:space="0" w:color="auto"/>
      </w:divBdr>
    </w:div>
    <w:div w:id="742534615">
      <w:bodyDiv w:val="1"/>
      <w:marLeft w:val="0"/>
      <w:marRight w:val="0"/>
      <w:marTop w:val="0"/>
      <w:marBottom w:val="0"/>
      <w:divBdr>
        <w:top w:val="none" w:sz="0" w:space="0" w:color="auto"/>
        <w:left w:val="none" w:sz="0" w:space="0" w:color="auto"/>
        <w:bottom w:val="none" w:sz="0" w:space="0" w:color="auto"/>
        <w:right w:val="none" w:sz="0" w:space="0" w:color="auto"/>
      </w:divBdr>
    </w:div>
    <w:div w:id="1009061130">
      <w:bodyDiv w:val="1"/>
      <w:marLeft w:val="0"/>
      <w:marRight w:val="0"/>
      <w:marTop w:val="0"/>
      <w:marBottom w:val="0"/>
      <w:divBdr>
        <w:top w:val="none" w:sz="0" w:space="0" w:color="auto"/>
        <w:left w:val="none" w:sz="0" w:space="0" w:color="auto"/>
        <w:bottom w:val="none" w:sz="0" w:space="0" w:color="auto"/>
        <w:right w:val="none" w:sz="0" w:space="0" w:color="auto"/>
      </w:divBdr>
    </w:div>
    <w:div w:id="1131436063">
      <w:bodyDiv w:val="1"/>
      <w:marLeft w:val="0"/>
      <w:marRight w:val="0"/>
      <w:marTop w:val="0"/>
      <w:marBottom w:val="0"/>
      <w:divBdr>
        <w:top w:val="none" w:sz="0" w:space="0" w:color="auto"/>
        <w:left w:val="none" w:sz="0" w:space="0" w:color="auto"/>
        <w:bottom w:val="none" w:sz="0" w:space="0" w:color="auto"/>
        <w:right w:val="none" w:sz="0" w:space="0" w:color="auto"/>
      </w:divBdr>
    </w:div>
    <w:div w:id="1208495791">
      <w:bodyDiv w:val="1"/>
      <w:marLeft w:val="0"/>
      <w:marRight w:val="0"/>
      <w:marTop w:val="0"/>
      <w:marBottom w:val="0"/>
      <w:divBdr>
        <w:top w:val="none" w:sz="0" w:space="0" w:color="auto"/>
        <w:left w:val="none" w:sz="0" w:space="0" w:color="auto"/>
        <w:bottom w:val="none" w:sz="0" w:space="0" w:color="auto"/>
        <w:right w:val="none" w:sz="0" w:space="0" w:color="auto"/>
      </w:divBdr>
    </w:div>
    <w:div w:id="2010131611">
      <w:bodyDiv w:val="1"/>
      <w:marLeft w:val="0"/>
      <w:marRight w:val="0"/>
      <w:marTop w:val="0"/>
      <w:marBottom w:val="0"/>
      <w:divBdr>
        <w:top w:val="none" w:sz="0" w:space="0" w:color="auto"/>
        <w:left w:val="none" w:sz="0" w:space="0" w:color="auto"/>
        <w:bottom w:val="none" w:sz="0" w:space="0" w:color="auto"/>
        <w:right w:val="none" w:sz="0" w:space="0" w:color="auto"/>
      </w:divBdr>
    </w:div>
    <w:div w:id="2049446101">
      <w:bodyDiv w:val="1"/>
      <w:marLeft w:val="0"/>
      <w:marRight w:val="0"/>
      <w:marTop w:val="0"/>
      <w:marBottom w:val="0"/>
      <w:divBdr>
        <w:top w:val="none" w:sz="0" w:space="0" w:color="auto"/>
        <w:left w:val="none" w:sz="0" w:space="0" w:color="auto"/>
        <w:bottom w:val="none" w:sz="0" w:space="0" w:color="auto"/>
        <w:right w:val="none" w:sz="0" w:space="0" w:color="auto"/>
      </w:divBdr>
    </w:div>
    <w:div w:id="209966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485" Type="http://schemas.openxmlformats.org/officeDocument/2006/relationships/customXml" Target="ink/ink51.xml"/><Relationship Id="rId21" Type="http://schemas.openxmlformats.org/officeDocument/2006/relationships/customXml" Target="ink/ink8.xml"/><Relationship Id="rId42" Type="http://schemas.openxmlformats.org/officeDocument/2006/relationships/customXml" Target="ink/ink18.xml"/><Relationship Id="rId63" Type="http://schemas.openxmlformats.org/officeDocument/2006/relationships/image" Target="media/image29.png"/><Relationship Id="rId510" Type="http://schemas.openxmlformats.org/officeDocument/2006/relationships/customXml" Target="ink/ink63.xml"/><Relationship Id="rId531" Type="http://schemas.openxmlformats.org/officeDocument/2006/relationships/customXml" Target="ink/ink73.xml"/><Relationship Id="rId552" Type="http://schemas.openxmlformats.org/officeDocument/2006/relationships/image" Target="media/image42.png"/><Relationship Id="rId573" Type="http://schemas.openxmlformats.org/officeDocument/2006/relationships/image" Target="media/image2110.emf"/><Relationship Id="rId16" Type="http://schemas.openxmlformats.org/officeDocument/2006/relationships/image" Target="media/image5.png"/><Relationship Id="rId470" Type="http://schemas.openxmlformats.org/officeDocument/2006/relationships/image" Target="media/image199.emf"/><Relationship Id="rId475" Type="http://schemas.openxmlformats.org/officeDocument/2006/relationships/customXml" Target="ink/ink46.xml"/><Relationship Id="rId491" Type="http://schemas.openxmlformats.org/officeDocument/2006/relationships/customXml" Target="ink/ink54.xml"/><Relationship Id="rId496" Type="http://schemas.openxmlformats.org/officeDocument/2006/relationships/image" Target="media/image212.emf"/><Relationship Id="rId505" Type="http://schemas.openxmlformats.org/officeDocument/2006/relationships/image" Target="media/image39.png"/><Relationship Id="rId526" Type="http://schemas.openxmlformats.org/officeDocument/2006/relationships/image" Target="media/image228.emf"/><Relationship Id="rId11" Type="http://schemas.openxmlformats.org/officeDocument/2006/relationships/customXml" Target="ink/ink3.xml"/><Relationship Id="rId32" Type="http://schemas.openxmlformats.org/officeDocument/2006/relationships/customXml" Target="ink/ink13.xml"/><Relationship Id="rId37" Type="http://schemas.openxmlformats.org/officeDocument/2006/relationships/image" Target="media/image16.png"/><Relationship Id="rId53" Type="http://schemas.openxmlformats.org/officeDocument/2006/relationships/customXml" Target="ink/ink23.xml"/><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38.png"/><Relationship Id="rId500" Type="http://schemas.openxmlformats.org/officeDocument/2006/relationships/image" Target="media/image214.emf"/><Relationship Id="rId521" Type="http://schemas.openxmlformats.org/officeDocument/2006/relationships/customXml" Target="ink/ink68.xml"/><Relationship Id="rId542" Type="http://schemas.openxmlformats.org/officeDocument/2006/relationships/image" Target="media/image236.emf"/><Relationship Id="rId547" Type="http://schemas.openxmlformats.org/officeDocument/2006/relationships/customXml" Target="ink/ink81.xml"/><Relationship Id="rId563" Type="http://schemas.openxmlformats.org/officeDocument/2006/relationships/image" Target="media/image2060.emf"/><Relationship Id="rId568" Type="http://schemas.openxmlformats.org/officeDocument/2006/relationships/customXml" Target="ink/ink90.xml"/><Relationship Id="rId5" Type="http://schemas.openxmlformats.org/officeDocument/2006/relationships/footnotes" Target="footnotes.xml"/><Relationship Id="rId460" Type="http://schemas.openxmlformats.org/officeDocument/2006/relationships/image" Target="media/image103.emf"/><Relationship Id="rId465" Type="http://schemas.openxmlformats.org/officeDocument/2006/relationships/customXml" Target="ink/ink41.xml"/><Relationship Id="rId481" Type="http://schemas.openxmlformats.org/officeDocument/2006/relationships/customXml" Target="ink/ink49.xml"/><Relationship Id="rId486" Type="http://schemas.openxmlformats.org/officeDocument/2006/relationships/image" Target="media/image207.emf"/><Relationship Id="rId516" Type="http://schemas.openxmlformats.org/officeDocument/2006/relationships/image" Target="media/image223.emf"/><Relationship Id="rId22" Type="http://schemas.openxmlformats.org/officeDocument/2006/relationships/image" Target="media/image8.png"/><Relationship Id="rId27" Type="http://schemas.openxmlformats.org/officeDocument/2006/relationships/customXml" Target="ink/ink11.xml"/><Relationship Id="rId43" Type="http://schemas.openxmlformats.org/officeDocument/2006/relationships/image" Target="media/image19.png"/><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32.png"/><Relationship Id="rId511" Type="http://schemas.openxmlformats.org/officeDocument/2006/relationships/image" Target="media/image220.emf"/><Relationship Id="rId532" Type="http://schemas.openxmlformats.org/officeDocument/2006/relationships/image" Target="media/image231.emf"/><Relationship Id="rId537" Type="http://schemas.openxmlformats.org/officeDocument/2006/relationships/customXml" Target="ink/ink76.xml"/><Relationship Id="rId553" Type="http://schemas.openxmlformats.org/officeDocument/2006/relationships/image" Target="media/image43.png"/><Relationship Id="rId558" Type="http://schemas.openxmlformats.org/officeDocument/2006/relationships/customXml" Target="ink/ink85.xml"/><Relationship Id="rId574" Type="http://schemas.openxmlformats.org/officeDocument/2006/relationships/customXml" Target="ink/ink93.xml"/><Relationship Id="rId579" Type="http://schemas.openxmlformats.org/officeDocument/2006/relationships/image" Target="media/image2140.emf"/><Relationship Id="rId80" Type="http://schemas.openxmlformats.org/officeDocument/2006/relationships/customXml" Target="ink/ink36.xml"/><Relationship Id="rId471" Type="http://schemas.openxmlformats.org/officeDocument/2006/relationships/customXml" Target="ink/ink44.xml"/><Relationship Id="rId476" Type="http://schemas.openxmlformats.org/officeDocument/2006/relationships/image" Target="media/image202.emf"/><Relationship Id="rId497" Type="http://schemas.openxmlformats.org/officeDocument/2006/relationships/customXml" Target="ink/ink57.xml"/><Relationship Id="rId506" Type="http://schemas.openxmlformats.org/officeDocument/2006/relationships/customXml" Target="ink/ink61.xml"/><Relationship Id="rId12" Type="http://schemas.openxmlformats.org/officeDocument/2006/relationships/image" Target="media/image3.png"/><Relationship Id="rId17" Type="http://schemas.openxmlformats.org/officeDocument/2006/relationships/customXml" Target="ink/ink6.xml"/><Relationship Id="rId33" Type="http://schemas.openxmlformats.org/officeDocument/2006/relationships/image" Target="media/image14.png"/><Relationship Id="rId38" Type="http://schemas.openxmlformats.org/officeDocument/2006/relationships/customXml" Target="ink/ink16.xml"/><Relationship Id="rId59" Type="http://schemas.openxmlformats.org/officeDocument/2006/relationships/image" Target="media/image27.png"/><Relationship Id="rId492" Type="http://schemas.openxmlformats.org/officeDocument/2006/relationships/image" Target="media/image210.emf"/><Relationship Id="rId501" Type="http://schemas.openxmlformats.org/officeDocument/2006/relationships/customXml" Target="ink/ink59.xml"/><Relationship Id="rId522" Type="http://schemas.openxmlformats.org/officeDocument/2006/relationships/image" Target="media/image226.emf"/><Relationship Id="rId527" Type="http://schemas.openxmlformats.org/officeDocument/2006/relationships/customXml" Target="ink/ink71.xml"/><Relationship Id="rId543" Type="http://schemas.openxmlformats.org/officeDocument/2006/relationships/customXml" Target="ink/ink79.xml"/><Relationship Id="rId548" Type="http://schemas.openxmlformats.org/officeDocument/2006/relationships/image" Target="media/image239.emf"/><Relationship Id="rId569" Type="http://schemas.openxmlformats.org/officeDocument/2006/relationships/image" Target="media/image2090.emf"/><Relationship Id="rId54" Type="http://schemas.openxmlformats.org/officeDocument/2006/relationships/image" Target="media/image25.png"/><Relationship Id="rId70" Type="http://schemas.openxmlformats.org/officeDocument/2006/relationships/customXml" Target="ink/ink32.xml"/><Relationship Id="rId75" Type="http://schemas.openxmlformats.org/officeDocument/2006/relationships/image" Target="media/image35.png"/><Relationship Id="rId564" Type="http://schemas.openxmlformats.org/officeDocument/2006/relationships/customXml" Target="ink/ink88.xml"/><Relationship Id="rId580"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466" Type="http://schemas.openxmlformats.org/officeDocument/2006/relationships/image" Target="media/image197.emf"/><Relationship Id="rId487" Type="http://schemas.openxmlformats.org/officeDocument/2006/relationships/customXml" Target="ink/ink52.xml"/><Relationship Id="rId23" Type="http://schemas.openxmlformats.org/officeDocument/2006/relationships/customXml" Target="ink/ink9.xml"/><Relationship Id="rId28" Type="http://schemas.openxmlformats.org/officeDocument/2006/relationships/image" Target="media/image11.png"/><Relationship Id="rId49" Type="http://schemas.openxmlformats.org/officeDocument/2006/relationships/image" Target="media/image22.png"/><Relationship Id="rId461" Type="http://schemas.openxmlformats.org/officeDocument/2006/relationships/customXml" Target="ink/ink39.xml"/><Relationship Id="rId482" Type="http://schemas.openxmlformats.org/officeDocument/2006/relationships/image" Target="media/image205.emf"/><Relationship Id="rId512" Type="http://schemas.openxmlformats.org/officeDocument/2006/relationships/image" Target="media/image40.png"/><Relationship Id="rId517" Type="http://schemas.openxmlformats.org/officeDocument/2006/relationships/customXml" Target="ink/ink66.xml"/><Relationship Id="rId533" Type="http://schemas.openxmlformats.org/officeDocument/2006/relationships/customXml" Target="ink/ink74.xml"/><Relationship Id="rId538" Type="http://schemas.openxmlformats.org/officeDocument/2006/relationships/image" Target="media/image234.emf"/><Relationship Id="rId559" Type="http://schemas.openxmlformats.org/officeDocument/2006/relationships/image" Target="media/image2040.emf"/><Relationship Id="rId44" Type="http://schemas.openxmlformats.org/officeDocument/2006/relationships/customXml" Target="ink/ink19.xml"/><Relationship Id="rId60" Type="http://schemas.openxmlformats.org/officeDocument/2006/relationships/customXml" Target="ink/ink27.xml"/><Relationship Id="rId65" Type="http://schemas.openxmlformats.org/officeDocument/2006/relationships/image" Target="media/image30.png"/><Relationship Id="rId554" Type="http://schemas.openxmlformats.org/officeDocument/2006/relationships/customXml" Target="ink/ink83.xml"/><Relationship Id="rId570" Type="http://schemas.openxmlformats.org/officeDocument/2006/relationships/customXml" Target="ink/ink91.xml"/><Relationship Id="rId575" Type="http://schemas.openxmlformats.org/officeDocument/2006/relationships/image" Target="media/image2120.emf"/><Relationship Id="rId456" Type="http://schemas.openxmlformats.org/officeDocument/2006/relationships/image" Target="media/image91.emf"/><Relationship Id="rId477" Type="http://schemas.openxmlformats.org/officeDocument/2006/relationships/customXml" Target="ink/ink47.xml"/><Relationship Id="rId498" Type="http://schemas.openxmlformats.org/officeDocument/2006/relationships/image" Target="media/image213.emf"/><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17.png"/><Relationship Id="rId472" Type="http://schemas.openxmlformats.org/officeDocument/2006/relationships/image" Target="media/image200.emf"/><Relationship Id="rId493" Type="http://schemas.openxmlformats.org/officeDocument/2006/relationships/customXml" Target="ink/ink55.xml"/><Relationship Id="rId502" Type="http://schemas.openxmlformats.org/officeDocument/2006/relationships/image" Target="media/image215.emf"/><Relationship Id="rId507" Type="http://schemas.openxmlformats.org/officeDocument/2006/relationships/image" Target="media/image218.emf"/><Relationship Id="rId523" Type="http://schemas.openxmlformats.org/officeDocument/2006/relationships/customXml" Target="ink/ink69.xml"/><Relationship Id="rId528" Type="http://schemas.openxmlformats.org/officeDocument/2006/relationships/image" Target="media/image229.emf"/><Relationship Id="rId549" Type="http://schemas.openxmlformats.org/officeDocument/2006/relationships/customXml" Target="ink/ink82.xml"/><Relationship Id="rId34" Type="http://schemas.openxmlformats.org/officeDocument/2006/relationships/customXml" Target="ink/ink14.xml"/><Relationship Id="rId50" Type="http://schemas.openxmlformats.org/officeDocument/2006/relationships/image" Target="media/image23.png"/><Relationship Id="rId55" Type="http://schemas.openxmlformats.org/officeDocument/2006/relationships/customXml" Target="ink/ink24.xml"/><Relationship Id="rId76" Type="http://schemas.openxmlformats.org/officeDocument/2006/relationships/customXml" Target="ink/ink35.xml"/><Relationship Id="rId544" Type="http://schemas.openxmlformats.org/officeDocument/2006/relationships/image" Target="media/image237.emf"/><Relationship Id="rId560" Type="http://schemas.openxmlformats.org/officeDocument/2006/relationships/customXml" Target="ink/ink86.xml"/><Relationship Id="rId565" Type="http://schemas.openxmlformats.org/officeDocument/2006/relationships/image" Target="media/image2070.emf"/><Relationship Id="rId581" Type="http://schemas.openxmlformats.org/officeDocument/2006/relationships/header" Target="header1.xml"/><Relationship Id="rId7" Type="http://schemas.openxmlformats.org/officeDocument/2006/relationships/customXml" Target="ink/ink1.xml"/><Relationship Id="rId71" Type="http://schemas.openxmlformats.org/officeDocument/2006/relationships/image" Target="media/image33.png"/><Relationship Id="rId467" Type="http://schemas.openxmlformats.org/officeDocument/2006/relationships/customXml" Target="ink/ink42.xml"/><Relationship Id="rId2" Type="http://schemas.openxmlformats.org/officeDocument/2006/relationships/styles" Target="styles.xml"/><Relationship Id="rId29" Type="http://schemas.openxmlformats.org/officeDocument/2006/relationships/image" Target="media/image12.png"/><Relationship Id="rId462" Type="http://schemas.openxmlformats.org/officeDocument/2006/relationships/image" Target="media/image143.emf"/><Relationship Id="rId483" Type="http://schemas.openxmlformats.org/officeDocument/2006/relationships/customXml" Target="ink/ink50.xml"/><Relationship Id="rId488" Type="http://schemas.openxmlformats.org/officeDocument/2006/relationships/image" Target="media/image208.emf"/><Relationship Id="rId518" Type="http://schemas.openxmlformats.org/officeDocument/2006/relationships/image" Target="media/image224.emf"/><Relationship Id="rId539" Type="http://schemas.openxmlformats.org/officeDocument/2006/relationships/customXml" Target="ink/ink77.xml"/><Relationship Id="rId24" Type="http://schemas.openxmlformats.org/officeDocument/2006/relationships/image" Target="media/image9.png"/><Relationship Id="rId40" Type="http://schemas.openxmlformats.org/officeDocument/2006/relationships/customXml" Target="ink/ink17.xml"/><Relationship Id="rId45" Type="http://schemas.openxmlformats.org/officeDocument/2006/relationships/image" Target="media/image20.png"/><Relationship Id="rId66" Type="http://schemas.openxmlformats.org/officeDocument/2006/relationships/customXml" Target="ink/ink30.xml"/><Relationship Id="rId513" Type="http://schemas.openxmlformats.org/officeDocument/2006/relationships/customXml" Target="ink/ink64.xml"/><Relationship Id="rId534" Type="http://schemas.openxmlformats.org/officeDocument/2006/relationships/image" Target="media/image232.emf"/><Relationship Id="rId550" Type="http://schemas.openxmlformats.org/officeDocument/2006/relationships/image" Target="media/image240.emf"/><Relationship Id="rId555" Type="http://schemas.openxmlformats.org/officeDocument/2006/relationships/image" Target="media/image2020.emf"/><Relationship Id="rId576" Type="http://schemas.openxmlformats.org/officeDocument/2006/relationships/customXml" Target="ink/ink94.xml"/><Relationship Id="rId61" Type="http://schemas.openxmlformats.org/officeDocument/2006/relationships/image" Target="media/image28.png"/><Relationship Id="rId457" Type="http://schemas.openxmlformats.org/officeDocument/2006/relationships/customXml" Target="ink/ink37.xml"/><Relationship Id="rId571" Type="http://schemas.openxmlformats.org/officeDocument/2006/relationships/image" Target="media/image2100.emf"/><Relationship Id="rId19" Type="http://schemas.openxmlformats.org/officeDocument/2006/relationships/customXml" Target="ink/ink7.xml"/><Relationship Id="rId473" Type="http://schemas.openxmlformats.org/officeDocument/2006/relationships/customXml" Target="ink/ink45.xml"/><Relationship Id="rId478" Type="http://schemas.openxmlformats.org/officeDocument/2006/relationships/image" Target="media/image203.emf"/><Relationship Id="rId494" Type="http://schemas.openxmlformats.org/officeDocument/2006/relationships/image" Target="media/image211.emf"/><Relationship Id="rId499" Type="http://schemas.openxmlformats.org/officeDocument/2006/relationships/customXml" Target="ink/ink58.xml"/><Relationship Id="rId508" Type="http://schemas.openxmlformats.org/officeDocument/2006/relationships/customXml" Target="ink/ink62.xml"/><Relationship Id="rId529" Type="http://schemas.openxmlformats.org/officeDocument/2006/relationships/customXml" Target="ink/ink72.xml"/><Relationship Id="rId14" Type="http://schemas.openxmlformats.org/officeDocument/2006/relationships/image" Target="media/image4.png"/><Relationship Id="rId30" Type="http://schemas.openxmlformats.org/officeDocument/2006/relationships/customXml" Target="ink/ink12.xml"/><Relationship Id="rId35" Type="http://schemas.openxmlformats.org/officeDocument/2006/relationships/image" Target="media/image15.png"/><Relationship Id="rId56" Type="http://schemas.openxmlformats.org/officeDocument/2006/relationships/customXml" Target="ink/ink25.xml"/><Relationship Id="rId77" Type="http://schemas.openxmlformats.org/officeDocument/2006/relationships/image" Target="media/image36.png"/><Relationship Id="rId503" Type="http://schemas.openxmlformats.org/officeDocument/2006/relationships/customXml" Target="ink/ink60.xml"/><Relationship Id="rId524" Type="http://schemas.openxmlformats.org/officeDocument/2006/relationships/image" Target="media/image227.emf"/><Relationship Id="rId540" Type="http://schemas.openxmlformats.org/officeDocument/2006/relationships/image" Target="media/image235.emf"/><Relationship Id="rId545" Type="http://schemas.openxmlformats.org/officeDocument/2006/relationships/customXml" Target="ink/ink80.xml"/><Relationship Id="rId566" Type="http://schemas.openxmlformats.org/officeDocument/2006/relationships/customXml" Target="ink/ink89.xml"/><Relationship Id="rId8" Type="http://schemas.openxmlformats.org/officeDocument/2006/relationships/image" Target="media/image1.png"/><Relationship Id="rId51" Type="http://schemas.openxmlformats.org/officeDocument/2006/relationships/customXml" Target="ink/ink22.xml"/><Relationship Id="rId72" Type="http://schemas.openxmlformats.org/officeDocument/2006/relationships/customXml" Target="ink/ink33.xml"/><Relationship Id="rId561" Type="http://schemas.openxmlformats.org/officeDocument/2006/relationships/image" Target="media/image2050.emf"/><Relationship Id="rId582" Type="http://schemas.openxmlformats.org/officeDocument/2006/relationships/fontTable" Target="fontTable.xml"/><Relationship Id="rId3" Type="http://schemas.openxmlformats.org/officeDocument/2006/relationships/settings" Target="settings.xml"/><Relationship Id="rId463" Type="http://schemas.openxmlformats.org/officeDocument/2006/relationships/customXml" Target="ink/ink40.xml"/><Relationship Id="rId468" Type="http://schemas.openxmlformats.org/officeDocument/2006/relationships/image" Target="media/image198.emf"/><Relationship Id="rId484" Type="http://schemas.openxmlformats.org/officeDocument/2006/relationships/image" Target="media/image206.emf"/><Relationship Id="rId489" Type="http://schemas.openxmlformats.org/officeDocument/2006/relationships/customXml" Target="ink/ink53.xml"/><Relationship Id="rId519" Type="http://schemas.openxmlformats.org/officeDocument/2006/relationships/customXml" Target="ink/ink67.xml"/><Relationship Id="rId25" Type="http://schemas.openxmlformats.org/officeDocument/2006/relationships/customXml" Target="ink/ink10.xml"/><Relationship Id="rId46" Type="http://schemas.openxmlformats.org/officeDocument/2006/relationships/customXml" Target="ink/ink20.xml"/><Relationship Id="rId67" Type="http://schemas.openxmlformats.org/officeDocument/2006/relationships/image" Target="media/image31.png"/><Relationship Id="rId514" Type="http://schemas.openxmlformats.org/officeDocument/2006/relationships/image" Target="media/image222.emf"/><Relationship Id="rId530" Type="http://schemas.openxmlformats.org/officeDocument/2006/relationships/image" Target="media/image230.emf"/><Relationship Id="rId535" Type="http://schemas.openxmlformats.org/officeDocument/2006/relationships/customXml" Target="ink/ink75.xml"/><Relationship Id="rId556" Type="http://schemas.openxmlformats.org/officeDocument/2006/relationships/customXml" Target="ink/ink84.xml"/><Relationship Id="rId577" Type="http://schemas.openxmlformats.org/officeDocument/2006/relationships/image" Target="media/image2130.emf"/><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8.xml"/><Relationship Id="rId551" Type="http://schemas.openxmlformats.org/officeDocument/2006/relationships/image" Target="media/image41.png"/><Relationship Id="rId572" Type="http://schemas.openxmlformats.org/officeDocument/2006/relationships/customXml" Target="ink/ink92.xml"/><Relationship Id="rId458" Type="http://schemas.openxmlformats.org/officeDocument/2006/relationships/image" Target="media/image92.emf"/><Relationship Id="rId474" Type="http://schemas.openxmlformats.org/officeDocument/2006/relationships/image" Target="media/image201.emf"/><Relationship Id="rId479" Type="http://schemas.openxmlformats.org/officeDocument/2006/relationships/customXml" Target="ink/ink48.xml"/><Relationship Id="rId509" Type="http://schemas.openxmlformats.org/officeDocument/2006/relationships/image" Target="media/image219.emf"/><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image" Target="media/image26.png"/><Relationship Id="rId490" Type="http://schemas.openxmlformats.org/officeDocument/2006/relationships/image" Target="media/image209.emf"/><Relationship Id="rId495" Type="http://schemas.openxmlformats.org/officeDocument/2006/relationships/customXml" Target="ink/ink56.xml"/><Relationship Id="rId504" Type="http://schemas.openxmlformats.org/officeDocument/2006/relationships/image" Target="media/image216.emf"/><Relationship Id="rId525" Type="http://schemas.openxmlformats.org/officeDocument/2006/relationships/customXml" Target="ink/ink70.xml"/><Relationship Id="rId546" Type="http://schemas.openxmlformats.org/officeDocument/2006/relationships/image" Target="media/image238.emf"/><Relationship Id="rId567" Type="http://schemas.openxmlformats.org/officeDocument/2006/relationships/image" Target="media/image2080.emf"/><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image" Target="media/image34.png"/><Relationship Id="rId78" Type="http://schemas.openxmlformats.org/officeDocument/2006/relationships/image" Target="media/image37.png"/><Relationship Id="rId520" Type="http://schemas.openxmlformats.org/officeDocument/2006/relationships/image" Target="media/image225.emf"/><Relationship Id="rId541" Type="http://schemas.openxmlformats.org/officeDocument/2006/relationships/customXml" Target="ink/ink78.xml"/><Relationship Id="rId562" Type="http://schemas.openxmlformats.org/officeDocument/2006/relationships/customXml" Target="ink/ink87.xml"/><Relationship Id="rId58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464" Type="http://schemas.openxmlformats.org/officeDocument/2006/relationships/image" Target="media/image196.emf"/><Relationship Id="rId469" Type="http://schemas.openxmlformats.org/officeDocument/2006/relationships/customXml" Target="ink/ink43.xml"/><Relationship Id="rId26" Type="http://schemas.openxmlformats.org/officeDocument/2006/relationships/image" Target="media/image10.png"/><Relationship Id="rId480" Type="http://schemas.openxmlformats.org/officeDocument/2006/relationships/image" Target="media/image204.emf"/><Relationship Id="rId515" Type="http://schemas.openxmlformats.org/officeDocument/2006/relationships/customXml" Target="ink/ink65.xml"/><Relationship Id="rId536" Type="http://schemas.openxmlformats.org/officeDocument/2006/relationships/image" Target="media/image233.emf"/><Relationship Id="rId47" Type="http://schemas.openxmlformats.org/officeDocument/2006/relationships/image" Target="media/image21.png"/><Relationship Id="rId68" Type="http://schemas.openxmlformats.org/officeDocument/2006/relationships/customXml" Target="ink/ink31.xml"/><Relationship Id="rId557" Type="http://schemas.openxmlformats.org/officeDocument/2006/relationships/image" Target="media/image2030.emf"/><Relationship Id="rId578" Type="http://schemas.openxmlformats.org/officeDocument/2006/relationships/customXml" Target="ink/ink95.xml"/><Relationship Id="rId459" Type="http://schemas.openxmlformats.org/officeDocument/2006/relationships/customXml" Target="ink/ink38.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settings.xml.rels><?xml version="1.0" encoding="UTF-8" standalone="yes"?>
<Relationships xmlns="http://schemas.openxmlformats.org/package/2006/relationships"><Relationship Id="rId1" Type="http://schemas.openxmlformats.org/officeDocument/2006/relationships/attachedTemplate" Target="file:///J:\0008_vorlagen\202104\Aufgaben%20Vorlage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9:35.559"/>
    </inkml:context>
    <inkml:brush xml:id="br0">
      <inkml:brushProperty name="width" value="0.025" units="cm"/>
      <inkml:brushProperty name="height" value="0.025" units="cm"/>
      <inkml:brushProperty name="color" value="#FF0066"/>
    </inkml:brush>
  </inkml:definitions>
  <inkml:trace contextRef="#ctx0" brushRef="#br0">1 42 13325,'10'-9'7511,"10"4"-4327,30 4-3830,-9 0 489,10-11-1619,-4 1-4979,-27 8-116</inkml:trace>
</inkml:ink>
</file>

<file path=word/ink/ink10.xml><?xml version="1.0" encoding="utf-8"?>
<inkml:ink xmlns:inkml="http://www.w3.org/2003/InkML">
  <inkml:definitions>
    <inkml:context xml:id="ctx0">
      <inkml:inkSource xml:id="inkSrc0">
        <inkml:traceFormat>
          <inkml:channel name="X" type="integer" max="3840" units="cm"/>
          <inkml:channel name="Y" type="integer" max="1227" units="cm"/>
          <inkml:channel name="T" type="integer" max="2.14748E9" units="dev"/>
        </inkml:traceFormat>
        <inkml:channelProperties>
          <inkml:channelProperty channel="X" name="resolution" value="72.31638" units="1/cm"/>
          <inkml:channelProperty channel="Y" name="resolution" value="41.1745" units="1/cm"/>
          <inkml:channelProperty channel="T" name="resolution" value="1" units="1/dev"/>
        </inkml:channelProperties>
      </inkml:inkSource>
      <inkml:timestamp xml:id="ts0" timeString="2022-09-26T08:43:40.5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6:48.9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9 23 0,'0'-2'369'15,"0"-4"-307"-15,0 6 0 16,0 0 16-16,0 0-48 15,0 0-27-15,0 0-6 16,0-1-20-16,0 1-52 16,0 0-93-16,0 0-75 15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5:45.132"/>
    </inkml:context>
    <inkml:brush xml:id="br0">
      <inkml:brushProperty name="width" value="0.025" units="cm"/>
      <inkml:brushProperty name="height" value="0.025" units="cm"/>
      <inkml:brushProperty name="color" value="#FF0066"/>
    </inkml:brush>
  </inkml:definitions>
  <inkml:trace contextRef="#ctx0" brushRef="#br0">1 21 384,'0'0'585,"0"-1"-1,0 0 1,0 1-1,0-1 1,1 0-1,-1 1 1,0-1-1,0 0 1,1 1-1,-1-1 1,0 1-1,1-1 1,-1 0-1,0 1 1,1-1-1,-1 1 1,1-1-1,-1 1 1,1 0-1,-1-1 1,1 1-1,-1-1 1,2 1-1,20-7 2953,31 7-6272,-39 1 4059,4-2-1199,-10 1-172,0 0 1,0 0 0,0 0-1,0 1 1,10 2 0,-16-2 90,-1-1 0,1 1 0,-1-1 1,1 1-1,-1 0 0,1 0 0,-1-1 1,1 1-1,-1 0 0,0 0 0,0 1 0,1-1 1,-1 0-1,0 0 0,0 1 0,0-1 0,0 0 1,0 1-1,-1-1 0,1 1 0,0-1 1,-1 1-1,1-1 0,-1 1 0,1 0 0,-1-1 1,0 1-1,0 0 0,0-1 0,0 4 0,-9 7 523,5-7-1823,21-3 248,-10-2 927,0 0 0,0 0 0,0 1 0,0 0 0,0 0 0,0 1 0,0 0 0,0 0 0,7 3 0,-11-3 121,-1 0-1,1-1 1,-1 1-1,0 0 1,0 0-1,0 0 0,0 1 1,0-1-1,0 0 1,0 1-1,-1-1 1,1 1-1,-1-1 0,0 1 1,0 0-1,0 0 1,0 0-1,0-1 0,-1 1 1,1 0-1,-1 0 1,0 0-1,0 0 1,0 4-1,-1-6 35,1 1-1,-1 0 1,0-1-1,0 1 1,0-1-1,0 1 0,0-1 1,-1 0-1,1 0 1,0 1-1,0-1 1,-1 0-1,1 0 1,-1 0-1,1 0 1,-1-1-1,0 1 1,1 0-1,-1-1 1,0 1-1,1-1 1,-1 1-1,0-1 1,0 0-1,1 0 1,-3 0-1,-51 5 810,25-7-106,16 0-1539,1 2-3689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4:43.097"/>
    </inkml:context>
    <inkml:brush xml:id="br0">
      <inkml:brushProperty name="width" value="0.025" units="cm"/>
      <inkml:brushProperty name="height" value="0.025" units="cm"/>
      <inkml:brushProperty name="color" value="#FF0066"/>
    </inkml:brush>
  </inkml:definitions>
  <inkml:trace contextRef="#ctx0" brushRef="#br0">57 118 14830,'0'-13'643,"0"7"-25,0 0 1,0 1 0,0-1-1,1 0 1,0 0-1,2-6 1,-2 9-463,0 1 0,1-1 0,-1 1-1,1 0 1,-1-1 0,1 1 0,0 0 0,0 0 0,0 0 0,0 0 0,0 1 0,1-1 0,-1 0 0,0 1-1,1 0 1,2-2 0,41-14-157,-43 15 1,0 2 1,0-1-1,0 0 1,0 1-1,1-1 1,-1 1-1,0 0 1,0 0-1,0 0 1,0 1-1,1-1 1,-1 1-1,4 1 1,-6-1 13,0 1 0,0-1 1,-1 1-1,1 0 0,0-1 0,-1 1 1,1 0-1,-1-1 0,0 1 1,1 0-1,-1 0 0,0 0 1,0-1-1,0 1 0,0 0 1,-1 0-1,1 2 0,-7 32 225,3-29-200,0 0 0,0 0 0,-1-1 0,0 0 0,-1 1 0,1-2 0,-1 1 0,0-1 0,-8 6 0,-69 41 335,35-23-230,92-25 181,241-17-207,-284 13-471,-1-1-783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4:11.204"/>
    </inkml:context>
    <inkml:brush xml:id="br0">
      <inkml:brushProperty name="width" value="0.025" units="cm"/>
      <inkml:brushProperty name="height" value="0.025" units="cm"/>
      <inkml:brushProperty name="color" value="#FF0066"/>
    </inkml:brush>
  </inkml:definitions>
  <inkml:trace contextRef="#ctx0" brushRef="#br0">11 244 5381,'-2'0'9512,"-6"-2"808,88-55-9784,-30 22-814,-1-2-1,79-76 1,-133 121 431,1 0 0,0 1 0,0-1 0,1 1 0,0 0-1,0 0 1,1 0 0,-1 16 0,-5 38-633,6-7-4323</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2:01.2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0 214 0,'0'0'89'0,"0"0"-64"15,0 0 16-15,0 0-5 16,0 0-37-16,0 0-4 16,4 0-11-16,-1 0-45 15,0 0-75-15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0:19.3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 1 172 0,'3'4'187'0,"-3"-4"-181"16,0-7-89-16,-3 7 17 16,-16 3-24-16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7:22.851"/>
    </inkml:context>
    <inkml:brush xml:id="br0">
      <inkml:brushProperty name="width" value="0.025" units="cm"/>
      <inkml:brushProperty name="height" value="0.025" units="cm"/>
      <inkml:brushProperty name="color" value="#FF0066"/>
    </inkml:brush>
  </inkml:definitions>
  <inkml:trace contextRef="#ctx0" brushRef="#br0">17 51 11883,'-2'-14'5740,"-4"26"-4775,-2 26-1418,7 20 95,5-57 80,1-1-1,-1 0 1,0 1 0,0-2 0,0 1 0,0 0-1,0-1 1,7-1 0,4-4-94,-9 4 321,-1 0 0,0 0-1,0 0 1,1 1 0,-1 0 0,9-1-1,-13 2 103,1 0-1,-1 0 0,0 0 0,0 1 0,0-1 1,0 0-1,0 1 0,0-1 0,0 1 1,0-1-1,0 1 0,0 0 0,0-1 0,-1 1 1,1 0-1,0-1 0,0 1 0,0 0 1,-1 0-1,1 0 0,-1 0 0,1 0 0,0 0 1,-1 0-1,0 0 0,1 0 0,-1 0 1,0 0-1,1 0 0,-1 0 0,0 0 0,0 0 1,0 0-1,0 1 0,0-1 0,0 0 1,0 0-1,-1 2 0,1 8 384,1-7-248,-1 0 0,0 0 0,0 0 0,-1 0 0,1 0 0,-1 0 0,0 0-1,-2 7 1,2-9-130,-1 0-1,1 0 0,-1-1 0,1 1 0,-1 0 0,0-1 0,0 0 0,0 1 1,0-1-1,0 0 0,0 0 0,0 0 0,0 0 0,0 0 0,-1-1 1,1 1-1,0 0 0,-4-1 0,2 1-131,1 0-1,-1 0 1,0-1 0,1 0-1,-1 0 1,0 0 0,0 0-1,1 0 1,-8-2 0,-5-9-3340,7-9-3696,9 13 1277</inkml:trace>
  <inkml:trace contextRef="#ctx0" brushRef="#br0" timeOffset="581.77">66 41 8616,'-1'-7'13884,"1"7"-13627,0 0 0,1 0 0,-1 0 0,0 0 0,0 0 0,0 0 0,0 0 0,1 0 0,-1 0 1,5-2 741,-3 2-2571,58-10 1633,6-1-374,-24 2-3380,-41 8 2056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7:07.021"/>
    </inkml:context>
    <inkml:brush xml:id="br0">
      <inkml:brushProperty name="width" value="0.025" units="cm"/>
      <inkml:brushProperty name="height" value="0.025" units="cm"/>
      <inkml:brushProperty name="color" value="#FF0066"/>
    </inkml:brush>
  </inkml:definitions>
  <inkml:trace contextRef="#ctx0" brushRef="#br0">31 20 6983,'-1'-1'362,"0"0"0,-1 0 1,1 1-1,-1-1 1,0 0-1,1 0 1,-1 1-1,0-1 1,1 1-1,-1 0 0,0-1 1,0 1-1,1 0 1,-4 0-1,5 1-24,-1 0-1,1 0 0,-1 0 1,1 0-1,-1 1 0,1-1 1,0 0-1,0 0 0,-1 0 1,1 0-1,0 1 0,0-1 1,0 0-1,0 0 0,1 0 1,-1 1-1,0 0 0,1 19-1815,-1-20 1480,0 0-1,0 1 1,1-1-1,-1 1 1,0-1-1,1 0 1,-1 1-1,1-1 1,-1 0-1,1 1 1,0-1-1,-1 0 0,1 0 1,0 0-1,0 1 1,0-1-1,0 0 1,0 0-1,0 0 1,0-1-1,0 1 1,0 0-1,3 1 1,0 0-20,1 0 0,0 0 1,-1-1-1,1 1 0,0-1 1,10 1-1,2-1-795,1 0-1,-1-2 1,19-2 0,7-7-4819,-26 3 1532</inkml:trace>
  <inkml:trace contextRef="#ctx0" brushRef="#br0" timeOffset="578.38">134 1 6150,'-3'4'10200,"0"6"-6228,-3 28-5391,5-34 2471,-4 23-553,-17 49 0,2-8-1551,12-22-2973,7-34-2658</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8:29.6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0-1 48 0,'0'-4'96'0,"0"4"-56"0,0 0-23 16,0 0-3-16,0 0-6 16,0 12-6-16,0 4-2 15,0-1-29-15,0 1-59 16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9:34.152"/>
    </inkml:context>
    <inkml:brush xml:id="br0">
      <inkml:brushProperty name="width" value="0.025" units="cm"/>
      <inkml:brushProperty name="height" value="0.025" units="cm"/>
      <inkml:brushProperty name="color" value="#FF0066"/>
    </inkml:brush>
  </inkml:definitions>
  <inkml:trace contextRef="#ctx0" brushRef="#br0">4 33 3812,'-4'-13'13033,"15"12"-866,2 2-15112,76-11 4159,-45 3-3622,-22 5-2654,0 1-3752</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8:15.2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4 12 0,'0'-4'134'0,"0"4"-123"15,0 0-13-15,0 0 2 16,-3 0-1-16,3 0-12 16,0 7-39-16,0 2-32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29:46.1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19 0,'0'0'17'15,"0"0"-19"-15,0 0 2 16,0 0-3-16,0 0 3 0,0 0-1 16,0 0 2-16,0 0 2 15,0 0-3-15,5 0-1 16,1 0 3-16,0 0-1 16,1 0-7-16,-1 0-7 15,-1 0 2-15</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8:35.0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6 222 0,'0'-6'51'16,"0"6"-44"-16,0 0-6 16,0 0-13-16,0 0-68 15,0 0-34-15</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8:28.5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4 113 0,'0'-3'60'16,"0"3"-50"-16,0 0-1 15,0 3 11-15,0 9-13 16,0 4-7-16,0-1-2 16,0 1-26-16,0 1-40 15,0-5-37-15</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8:38:17.7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0 225 0,'0'0'61'16,"0"0"-57"-16,0 0-1 16,0 0-6-16,0 0-41 15,0 0-30-15,0 0-57 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25.728"/>
    </inkml:context>
    <inkml:brush xml:id="br0">
      <inkml:brushProperty name="width" value="0.025" units="cm"/>
      <inkml:brushProperty name="height" value="0.025" units="cm"/>
      <inkml:brushProperty name="color" value="#004F8B"/>
    </inkml:brush>
  </inkml:definitions>
  <inkml:trace contextRef="#ctx0" brushRef="#br0">159 36 4004,'0'0'136,"0"-1"0,-1 1 0,1-1 1,-1 1-1,0-1 0,1 1 0,-1-1 0,1 1 1,-1 0-1,0 0 0,1-1 0,-1 1 1,1 0-1,-1 0 0,0 0 0,1-1 0,-1 1 1,0 0-1,0 0 0,1 0 0,-1 0 0,0 0 1,1 0-1,-1 1 0,0-1 0,1 0 0,-1 0 1,0 0-1,1 1 0,-1-1 0,1 0 0,-1 1 1,0-1-1,1 0 0,-1 1 0,1-1 1,-1 1-1,1-1 0,-1 1 0,1-1 0,0 1 1,-1-1-1,0 2 0,-23 29 927,19-24-539,-8 9-132,8-12-309,1 1 0,0-1 0,1 1-1,-1 0 1,1 0 0,0 0 0,0 1 0,0-1-1,1 0 1,-1 1 0,2 0 0,-3 8-1,4-13 137</inkml:trace>
  <inkml:trace contextRef="#ctx0" brushRef="#br0" timeOffset="1350.75">122 99 993,'0'0'219,"0"0"0,0-1 1,0 1-1,0 0 0,0-1 0,1 1 0,-1 0 1,0-1-1,0 1 0,0 0 0,0-1 0,0 1 1,0 0-1,0-1 0,0 1 0,0 0 0,-1 0 1,1-1-1,0 1 0,0 0 0,0-1 1,0 1-1,0 0 0,-1-1 0,1 1 0,0 0 1,0 0-1,0-1 0,-1 1 0,1 0 0,0 0 1,0 0-1,-1-1 0,1 1 0,0 0 0,0 0 1,-1 0-1,1 0 0,0-1 0,-1 1 1,1 0-1,0 0 0,-1 0 0,0 0 0,-14 13 3314,-22 41-3314,27-39 1006,-3 1-907,9-11-240,-1 0-1,1 1 0,0-1 1,1 1-1,-1 0 0,1 0 1,0 0-1,0 0 0,1 0 0,-3 9 1,5-14-158,38-44 373,-10 4-843,2 2 1,2 1-1,1 1 0,43-34 0,-125 144 3486,26-45-2520,12-17-284,1 0 0,1 0 0,0 1 1,0 0-1,2 1 0,0 0 0,-7 21 1,77-120-2546,-22 34 1825,-40 49 893,-25 28 1133,19-21-1211,-8 10 115,3-5-258,0 0 0,1 0 0,0 1 1,1 0-1,0 1 0,1 0 0,1 0 1,-9 25-1,89-122-3207,-5 4 1879,-99 137 3070,5-12-1853,44-53 43,3-9-460,39-37 0,11-9 179,-89 76 916,2 2 0,-19 20 0,-2 16-6512,33-44-1244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35.240"/>
    </inkml:context>
    <inkml:brush xml:id="br0">
      <inkml:brushProperty name="width" value="0.1" units="cm"/>
      <inkml:brushProperty name="height" value="0.2" units="cm"/>
      <inkml:brushProperty name="tip" value="rectangle"/>
      <inkml:brushProperty name="rasterOp" value="maskPen"/>
    </inkml:brush>
  </inkml:definitions>
  <inkml:trace contextRef="#ctx0" brushRef="#br0">1 49 7751,'0'-1'524,"-1"-1"0,1 0 0,0 0 0,0 0 0,0 0 0,1 0-1,-1 1 1,0-1 0,1 0 0,-1 0 0,1 0 0,-1 1 0,1-1 0,0 0 0,0 1-1,0-1 1,0 1 0,2-3 0,-1 3-277,1-1-1,-1 2 1,1-1 0,-1 0-1,1 0 1,-1 1 0,1-1 0,-1 1-1,1 0 1,4 0 0,12-2-866,216-2 413,-145 5-127,-88-1 324,0 0 1,-1 1 0,1 0-1,-1-1 1,1 1-1,-1 0 1,0 0-1,1 0 1,-1 0 0,0 0-1,1 0 1,-1 0-1,0 0 1,1 2 0,0-1-106,-1-1 0,1 1 0,0 0 1,0-1-1,0 1 0,-1-1 0,1 0 1,1 0-1,-1 0 0,4 2 1,12-2-2788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36.197"/>
    </inkml:context>
    <inkml:brush xml:id="br0">
      <inkml:brushProperty name="width" value="0.1" units="cm"/>
      <inkml:brushProperty name="height" value="0.2" units="cm"/>
      <inkml:brushProperty name="tip" value="rectangle"/>
      <inkml:brushProperty name="rasterOp" value="maskPen"/>
    </inkml:brush>
  </inkml:definitions>
  <inkml:trace contextRef="#ctx0" brushRef="#br0">2 9 1537,'-2'-8'17588,"15"10"-15860,1-1-3987,115-3 2111,44 1-368,-58 5-7517,-105-3 6427,-1 1-1977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36.935"/>
    </inkml:context>
    <inkml:brush xml:id="br0">
      <inkml:brushProperty name="width" value="0.1" units="cm"/>
      <inkml:brushProperty name="height" value="0.2" units="cm"/>
      <inkml:brushProperty name="tip" value="rectangle"/>
      <inkml:brushProperty name="rasterOp" value="maskPen"/>
    </inkml:brush>
  </inkml:definitions>
  <inkml:trace contextRef="#ctx0" brushRef="#br0">1 1 128,'13'38'16413,"4"-38"-14398,25 0-1587,19 1-1467,-20-4-5461,-28 2 1749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38.200"/>
    </inkml:context>
    <inkml:brush xml:id="br0">
      <inkml:brushProperty name="width" value="0.1" units="cm"/>
      <inkml:brushProperty name="height" value="0.2" units="cm"/>
      <inkml:brushProperty name="tip" value="rectangle"/>
      <inkml:brushProperty name="rasterOp" value="maskPen"/>
    </inkml:brush>
  </inkml:definitions>
  <inkml:trace contextRef="#ctx0" brushRef="#br0">1 11 2050,'7'-7'10751,"11"4"-7330,26 3-5266,-30 1 2811,129-1-2248,-99 14 1400,157-13-2264,-209 0 2250,0 1 1,1 0 0,-1 1 0,0-1 0,1 2-1,0-1 1,-8 6 0,13-6-76,0 1 1,1-1 0,-1 1-1,1 0 1,0 0-1,0 0 1,1-1 0,-1 1-1,1 0 1,0 0-1,0 0 1,0 0 0,0 0-1,2 6 1,-1 7-127,-1-16 92,0-1 0,0 1 0,0-1-1,0 1 1,1-1 0,-1 0 0,0 1 0,0-1 0,1 1 0,-1-1 0,0 1 0,1-1 0,-1 0 0,0 1 0,1-1-1,-1 0 1,0 1 0,1-1 0,-1 0 0,1 0 0,-1 0 0,1 1 0,-1-1 0,1 0 0,-1 0 0,1 0-1,-1 0 1,1 0 0,-1 0 0,1 0 0,-1 0 0,1 0 0,-1 0 0,1 0 0,8 2-84,-9 1-211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9:03.630"/>
    </inkml:context>
    <inkml:brush xml:id="br0">
      <inkml:brushProperty name="width" value="0.025" units="cm"/>
      <inkml:brushProperty name="height" value="0.025" units="cm"/>
      <inkml:brushProperty name="color" value="#FF0066"/>
    </inkml:brush>
  </inkml:definitions>
  <inkml:trace contextRef="#ctx0" brushRef="#br0">21 55 6342,'-13'-54'7388,"13"103"-30,-1 15-5140,-1 113-2072,2-177-130</inkml:trace>
  <inkml:trace contextRef="#ctx0" brushRef="#br0" timeOffset="1913.53">7 504 12940,'0'-7'3395,"-3"4"-1761,3 1 384,-3 1 2018,3-1-4036,0 0-2146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40.494"/>
    </inkml:context>
    <inkml:brush xml:id="br0">
      <inkml:brushProperty name="width" value="0.1" units="cm"/>
      <inkml:brushProperty name="height" value="0.2" units="cm"/>
      <inkml:brushProperty name="tip" value="rectangle"/>
      <inkml:brushProperty name="rasterOp" value="maskPen"/>
    </inkml:brush>
  </inkml:definitions>
  <inkml:trace contextRef="#ctx0" brushRef="#br0">21 9 6054,'1'-1'139,"-1"1"0,0-1 0,1 1 1,-1-1-1,1 1 0,-1-1 0,0 1 0,1-1 1,-1 1-1,1-1 0,-1 1 0,1 0 0,-1-1 1,1 1-1,0 0 0,-1-1 0,1 1 0,-1 0 1,1 0-1,0 0 0,-1 0 0,1 0 1,0-1-1,-1 1 0,1 0 0,0 0 0,-1 0 1,1 1-1,-1-1 0,1 0 0,0 0 0,-1 0 1,1 0-1,0 1 0,0-1 0,39 10 5211,-21-5-3924,178 27-1843,-111-30-214,-67-3-602,-1 0 0,1 2 1,23 3-1,-41-4 1197,0 0 1,-1 0-1,1 0 1,0 0-1,0 0 1,-1 0-1,1 0 1,0 0-1,0 0 1,-1 0-1,1 1 1,0-1-1,0 0 1,-1 0-1,1 1 1,0-1-1,-1 1 1,1-1-1,0 0 1,-1 1-1,1-1 1,-1 1-1,1 0 1,-1-1-1,1 1 1,-1-1-1,1 1 1,-1 0-1,1-1 1,-1 1-1,0 0 1,1-1-1,-1 1 1,0 0-1,0 1 1,-1 0 73,0-1 1,0 1 0,0 0 0,-1-1 0,1 1-1,-1-1 1,1 0 0,-1 0 0,1 1-1,-1-1 1,0 0 0,-3 1 0,-64 28 1716,68-30-1759,-14 5 527,0 1-450,-1 0 0,1-1 0,-1-1 1,-1-1-1,1 0 0,-29 1 0,40-4-177,0-1-1,0 1 0,0-1 0,0 0 0,0 0 0,1 0 0,-1-1 0,0 0 1,1 0-1,-9-4 0,3 0 250,2 5-133,0-1 1,0 1-1,0 0 1,0 0 0,0 1-1,0 0 1,-13 3 0,-8-2 1909,29-1-1885,-8 0-32,-1 1-1,1 0 1,0 1 0,0 0-1,-1 0 1,1 0 0,-10 6-1,15-3 265,13 1-54,10-1-26,-2-1-222,0 0 1,-1 1-1,1 1 0,-1 1 0,0 0 0,30 19 1,-30-16-54,-9-7-183,0 1 0,0-1-1,1 0 1,-1-1 0,1 0-1,0-1 1,-1 1 0,14-1 0,-17-1 143,0 0 0,-1 0 0,1 0 0,-1-1 0,1 1 0,-1-1 0,1 0 1,-1 0-1,0-1 0,0 0 0,1 1 0,-1-1 0,0-1 0,0 1 0,-1 0 1,1-1-1,0 0 0,3-4 0,-4 6 131,1-1-1,0 1 1,-1 0 0,1 0-1,0 0 1,-1 0 0,1 1 0,0-1-1,0 1 1,0 0 0,-1 0-1,1 0 1,5 2 0,14-2 14,52-16 1038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42.866"/>
    </inkml:context>
    <inkml:brush xml:id="br0">
      <inkml:brushProperty name="width" value="0.1" units="cm"/>
      <inkml:brushProperty name="height" value="0.2" units="cm"/>
      <inkml:brushProperty name="tip" value="rectangle"/>
      <inkml:brushProperty name="rasterOp" value="maskPen"/>
    </inkml:brush>
  </inkml:definitions>
  <inkml:trace contextRef="#ctx0" brushRef="#br0">1 19 3331,'1'-13'11366,"52"9"-10965,1 3 0,73 7 1,-89-3-315,89 12-100,-74-8-378,68 2 0,-105-2-255,-16-2 503,-11 0 99,-62 8 185,35-5-108,0-1 0,-64 1 0,45-14-249,47 4 165,0 0 1,0 1 0,0 0-1,-1 0 1,1 1 0,0 1 0,-17 2-1,-8 13 45,30-13 33,0 0-1,-1 0 1,1-1 0,0 0 0,-1 0 0,1 0-1,-1-1 1,0 0 0,-6 1 390,12-3-413,1 1 1,-1 0 0,0 0 0,0 0-1,1 0 1,-1 0 0,0 0 0,0 0 0,1 0-1,-1 1 1,0-1 0,0 0 0,1 0-1,-1 0 1,0 0 0,0 0 0,0 0 0,1 0-1,-1 1 1,0-1 0,0 0 0,0 0-1,1 0 1,-1 0 0,0 1 0,0-1 0,0 0-1,0 0 1,1 0 0,-1 1 0,0-1 0,0 0-1,0 0 1,0 1 0,0-1 0,0 0-1,0 0 1,0 1 0,0-1 0,0 0 0,0 0-1,0 1 1,0-1 0,0 0 0,0 0-1,0 1 1,0-1 0,0 0 0,0 0 0,0 1-1,0-1 1,0 0 0,-1 0 0,1 0-1,0 1 1,0-1 0,0 0 0,0 0 0,-1 0-1,1 1 1,0-1 0,0 0 0,0 0 0,-1 0-1,1 0 1,0 0 0,23 5 74,1-2-1,-1-1 1,1-1 0,27-2-1,-26-1-67,-1 2 0,0 1 0,1 1 0,27 6 0,17 5 61,-64-13-115,1 1-1,0-1 1,0 0-1,0-1 1,0 1-1,0-1 1,-1 0-1,1 0 1,10-5-1,-14 5 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1:45.464"/>
    </inkml:context>
    <inkml:brush xml:id="br0">
      <inkml:brushProperty name="width" value="0.1" units="cm"/>
      <inkml:brushProperty name="height" value="0.2" units="cm"/>
      <inkml:brushProperty name="tip" value="rectangle"/>
      <inkml:brushProperty name="rasterOp" value="maskPen"/>
    </inkml:brush>
  </inkml:definitions>
  <inkml:trace contextRef="#ctx0" brushRef="#br0">86 6 4004,'5'-3'10428,"11"2"-6534,48 0-5685,-58 1 2713,392 9-2433,-398-9 1484,0 0-5,-5 3 35,0-2-1,-1 1 1,1-1 0,0 1-1,-1-1 1,1-1 0,-8 1-1,-156-1-3028,117-3 2108,0 3-1,-63 8 1,85-5 1256,21-2-220,-1 0 0,1 0 1,-1 0-1,1 1 1,0 1-1,0 0 0,0 0 1,0 1-1,-11 6 0,19-10-86,1 0-1,0 0 1,0 1-1,0-1 0,-1 0 1,1 0-1,0 0 1,0 1-1,0-1 0,0 0 1,-1 0-1,1 0 1,0 1-1,0-1 0,0 0 1,0 0-1,0 1 1,0-1-1,0 0 0,0 1 1,0-1-1,0 0 1,0 0-1,0 1 1,0-1-1,0 0 0,0 0 1,0 1-1,0-1 1,0 0-1,0 0 0,0 1 1,1-1-1,-1 0 1,0 0-1,0 1 0,0-1 1,0 0-1,0 0 1,1 0-1,-1 1 0,0-1 1,1 0-1,16 11 613,18 4-358,-2-7-279,0-2 0,1-2 0,0 0 0,-1-3 0,67-4-1,-11 0-175,-29 6-760,-59-3 763,-32 2-1884,-90 15 1178,66-8 1703,-97 3 1,287-10 2496,6 1-3437,-6 5 456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2:07.842"/>
    </inkml:context>
    <inkml:brush xml:id="br0">
      <inkml:brushProperty name="width" value="0.035" units="cm"/>
      <inkml:brushProperty name="height" value="0.035" units="cm"/>
    </inkml:brush>
  </inkml:definitions>
  <inkml:trace contextRef="#ctx0" brushRef="#br0">2 46 2883,'1'-15'996,"7"-7"13871,-3 13-13669,-8 24 2777,2 27-2832,-1 10-1077,-6 33-627,7-82-1875</inkml:trace>
  <inkml:trace contextRef="#ctx0" brushRef="#br0" timeOffset="755.03">184 12 3235,'0'8'15469,"-2"15"-9948,-1 27-8336,3-32 4349,0-4-1626,0 1-281,0-10-4007</inkml:trace>
  <inkml:trace contextRef="#ctx0" brushRef="#br0" timeOffset="1355.31">161 18 7399,'0'-1'349,"0"1"-1,0 0 1,0-1-1,0 1 1,-1 0 0,1-1-1,0 1 1,0-1-1,0 1 1,0 0 0,0-1-1,0 1 1,0-1-1,0 1 1,0 0 0,0-1-1,1 1 1,-1-1 0,0 1-1,0 0 1,0-1-1,0 1 1,1 0 0,-1-1-1,0 1 1,0 0-1,0-1 1,1 1 0,-1 0-1,0-1 1,1 1-1,16-6 2970,31 7-5640,-33-1 3437,25-1-1074,49 2-170,-81 0 88,0 0 0,-1 0-1,1 0 1,-1 1 0,1 1 0,-1-1-1,0 1 1,13 7 0,-18-9 45,-1 0 0,0 0 0,1 0 0,-1 0 0,0 0 0,1 0 1,-1 0-1,0 1 0,0-1 0,0 0 0,0 1 0,0-1 0,0 1 0,-1-1 0,1 1 0,0 0 1,-1-1-1,1 1 0,-1 0 0,0-1 0,1 1 0,-1 2 0,0-1 37,-1 1 0,0-1 0,1 0 0,-1 0 0,0 0 0,0 1-1,-1-1 1,1 0 0,-1-1 0,1 1 0,-3 3 0,-4 4 42,1-1 0,-2 0 0,1 0 0,-1-1 0,-13 10 0,13-11 21,0 0 0,-1-1 0,0 1-1,0-2 1,0 0 0,0 0 0,-1-1-1,0 0 1,0 0 0,0-1-1,0-1 1,0 0 0,-23 1 0,22-3-323,-40-4 1139,51 4-1081,-1 0-1,1-1 1,0 1 0,-1-1 0,1 1-1,-1-1 1,1 0 0,0 0 0,0 1-1,0-1 1,-1 0 0,1 0 0,0 0-1,0 0 1,0 0 0,0-1 0,0 1-1,1 0 1,-1 0 0,0-1 0,1 1-1,-1 0 1,0-1 0,1 1 0,0 0-1,-1-1 1,1 1 0,0-1 0,0 1-1,-1-3 1,2 0-3458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2:11.164"/>
    </inkml:context>
    <inkml:brush xml:id="br0">
      <inkml:brushProperty name="width" value="0.035" units="cm"/>
      <inkml:brushProperty name="height" value="0.035" units="cm"/>
    </inkml:brush>
  </inkml:definitions>
  <inkml:trace contextRef="#ctx0" brushRef="#br0">3 110 11787,'3'-4'3748,"-3"-3"1312,0 13-4771,0 9 127,-3 2-192,1 1-160,2 1-96,0-4 32,0-2-128,0-5-1057,0-4 192,2-1-1409</inkml:trace>
  <inkml:trace contextRef="#ctx0" brushRef="#br0" timeOffset="376.98">86 10 4228,'-3'-8'14446</inkml:trace>
  <inkml:trace contextRef="#ctx0" brushRef="#br0" timeOffset="767.9">86 11 9641,'32'38'4468,"-31"-37"-4280,-1 1 0,1-1 1,-1 1-1,0 0 0,1-1 0,-1 1 0,0-1 0,0 1 0,0 0 0,0-1 0,0 1 0,0-1 0,0 1 0,-1 0 0,1-1 0,0 1 0,-1-1 0,0 1 0,0 2 0,-2 4-25,2 0-69,0 2 85,0 0 1,0 0-1,1 0 1,1 1-1,-1-1 1,4 12 0,-4-21-203,1 0 0,0 0 0,0 0 0,0 0 0,0 0 0,0-1-1,0 1 1,0 0 0,0 0 0,0-1 0,0 1 0,0-1 0,0 1 0,1-1 0,-1 1 0,0-1 0,0 0 0,1 0 0,-1 1 0,0-1 0,0 0 0,1 0 0,-1 0 0,0 0 0,0-1 0,1 1 0,-1 0 0,0 0 0,0-1 0,2 0 0,37-13-1030,37-28 252,-77 76 4484,0-26-3494,0 0-1,1 0 1,0 0 0,0 0-1,4 12 1,-5-19-200,0 0 0,1 0 0,-1 0 1,1 0-1,-1 0 0,1 0 0,0 0 1,-1 0-1,1 0 0,0 0 0,0 0 1,0 0-1,0-1 0,0 1 1,0 0-1,0-1 0,0 1 0,0 0 1,1 0-1,0-1-39,-1 0 0,1 0 0,0 0 0,-1 0 0,1 0 0,0 0 0,-1-1 0,1 1 1,0 0-1,-1-1 0,1 0 0,-1 1 0,1-1 0,-1 0 0,1 0 0,-1 0 0,1 1 0,1-3 0,2-1-796,0-1-1,0 0 1,0-1 0,0 1-1,7-11 1,-3 2-4955,0 5-3018</inkml:trace>
  <inkml:trace contextRef="#ctx0" brushRef="#br0" timeOffset="1155.9">465 5 16239,'0'-5'2082,"0"12"-1121,-5 12 288,-3 7-864,2 6-129,3 2 0,3 1-64,0-2 97,0-3-257,0-5-64,9-7-449,-1-5-672,-3-7-833,1-5-1377</inkml:trace>
  <inkml:trace contextRef="#ctx0" brushRef="#br0" timeOffset="1532.9">394 139 15759,'-5'-4'2722,"2"4"129,9 0-2114,13 0 160,11 0-545,3-2-352,1-5-320,-4 2-1794,-5-2-1153,-3 4-3139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9:12:13.629"/>
    </inkml:context>
    <inkml:brush xml:id="br0">
      <inkml:brushProperty name="width" value="0.035" units="cm"/>
      <inkml:brushProperty name="height" value="0.035" units="cm"/>
    </inkml:brush>
  </inkml:definitions>
  <inkml:trace contextRef="#ctx0" brushRef="#br0">133 57 4068,'0'-1'654,"0"-1"1,0 0-1,1 0 0,-1 1 1,-1-1-1,1 0 1,0 0-1,0 0 0,-1 1 1,1-1-1,-1 0 0,1 1 1,-1-1-1,0 0 1,0 1-1,-1-3 0,0 3-251,0 0-1,0 1 1,0-1 0,0 1-1,0-1 1,0 1-1,0 0 1,0-1-1,0 1 1,0 0-1,0 0 1,-3 1 0,-3-1-789,6 0 460,0 1 0,0 0 0,0-1-1,0 1 1,0 0 0,1 0 0,-1 0-1,0 0 1,0 0 0,1 1 0,-1-1-1,1 0 1,-1 1 0,1-1 0,-1 1-1,1 0 1,0-1 0,0 1 0,0 0 0,0 0-1,-1 2 1,-19 46 335,18-43-284,-3 10-47,0 0 0,1 1 0,1-1 0,1 1 0,1 0 0,0 0 0,1 0 0,1 0-1,4 35 1,-4-50-145,1 0 0,0-1 0,-1 1 0,1-1 0,0 1 0,1-1-1,-1 1 1,0-1 0,1 0 0,-1 0 0,1 0 0,-1 0-1,1 0 1,0 0 0,0 0 0,0 0 0,0-1 0,0 1 0,1-1-1,-1 1 1,4 1 0,0-1-1185,1 0 1,0-1-1,0 0 0,0 0 1,-1 0-1,15-1 0,3 0-6392</inkml:trace>
  <inkml:trace contextRef="#ctx0" brushRef="#br0" timeOffset="438.59">335 122 929,'0'31'16401,"0"13"-9937,0 18-7250,0 27-11369</inkml:trace>
  <inkml:trace contextRef="#ctx0" brushRef="#br0" timeOffset="783.45">250 125 961,'-10'-26'14063,"15"12"-10348,-1 12-3718,-1 1 0,1 0 0,0 0 0,-1 0 0,1 0 0,0 0 0,0 1 0,0 0 0,-1 0 0,7 0 0,7 0-29,51 1-335,-64-1 277,1 1 0,-1 0 1,0 0-1,1 0 1,-1 1-1,0 0 0,0-1 1,0 1-1,0 1 0,0-1 1,-1 0-1,7 6 1,-9-7 81,0 0 1,0-1 0,-1 1-1,1 0 1,0 0 0,-1 0 0,1-1-1,-1 1 1,1 0 0,-1 0-1,1 0 1,-1 0 0,1 0 0,-1 0-1,0 0 1,0 0 0,1 0-1,-1 0 1,0 0 0,0 0-1,0 0 1,0 0 0,0 0 0,0 1-1,-1-1 1,1 1 0,-1 0 36,0 0 1,0-1 0,-1 1 0,1 0-1,0 0 1,-1-1 0,1 1-1,-1-1 1,0 1 0,1-1 0,-1 0-1,-3 2 1,-7 3 163,0 0 0,-1-1-1,-16 5 1,19-7-310,-11 3 167,-6 0-391,14 2-3687</inkml:trace>
  <inkml:trace contextRef="#ctx0" brushRef="#br0" timeOffset="1253.56">570 110 12940,'-5'6'5906,"-15"28"-4386,14-15-1007,1 1 0,0 0 1,2 0-1,0 0 0,1 0 0,1 31 1,1-50-510,0-1 0,0 1 0,0 0 1,-1 0-1,1 0 0,0-1 0,0 1 1,0 0-1,1 0 0,-1 0 0,0 0 1,0-1-1,0 1 0,1 0 0,-1 0 1,0 0-1,1-1 0,-1 1 0,0 0 1,1-1-1,-1 1 0,1 0 0,-1-1 1,1 1-1,-1 0 0,1-1 0,0 1 1,-1-1-1,1 1 0,0-1 0,0 0 1,-1 1-1,1-1 0,0 0 0,0 1 1,-1-1-1,1 0 0,0 0 0,0 0 1,0 1-1,0-1 0,-1 0 0,1 0 0,0 0 1,0-1-1,0 1 0,-1 0 0,1 0 1,0 0-1,0 0 0,1-1 0,2-1-11,-1 1 0,1-1-1,0 0 1,0 0 0,-1-1-1,0 1 1,1-1 0,4-5-1,51-66-591,-46 54-353,2 0 0,1 2 0,0-1 0,24-19 0,-26 31-2133,-8 7-2446</inkml:trace>
  <inkml:trace contextRef="#ctx0" brushRef="#br0" timeOffset="1645.52">636 222 14061,'-2'-4'6246,"2"12"-5221,5 8-512,3 5 319,1 2 257,2 2-992,0-2-1,0 0-128,0-7 32,0 0-257,-3-6-1088,-2-4-673,-4-2-1089</inkml:trace>
  <inkml:trace contextRef="#ctx0" brushRef="#br0" timeOffset="2179.39">846 12 6246,'2'-10'9474,"4"8"-3479,12 15-1678,25 40-7040,-34-42 4371,0 0-1634,-1 0 0,0 0 0,0 1 0,-1 0 0,0 1-1,4 12 1,-10-21-11,0 0-1,0-1 0,0 1 1,0 0-1,-1 0 0,0 0 1,0-1-1,0 1 0,0 0 1,0 0-1,-1 0 0,0-1 1,1 1-1,-2 0 0,1-1 1,0 1-1,-1-1 0,1 1 0,-1-1 1,0 0-1,0 1 0,0-1 1,-1 0-1,1 0 0,-1-1 1,-5 6-1,-46 34-774,-2 3-6479,42-31 1592</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44.6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47 642 145 0,'-13'-3'17'0,"-3"-7"21"0,6 2 31 16,7 3-4-16,0 3-12 15,3 0 3-15,0 1 2 16,0-1-1-16,0 2 9 16,0 0-5-16,0 0-8 15,0 0-2-15,0 0-6 16,0 0-12-16,0 0 2 16,0 0-17-16,0 0 3 15,-3 0-13-15,3 0-4 16,0 0-2-16,0 0 0 15,0 0-4-15,0 2-2 16,0-1-2-16,0 4-6 0,6 10 8 16,7 10 6-16,10 7-2 15,2 8 4-15,3 1-2 16,8-3 6-16,-4 0 0 16,0-5-2-16,1-9 4 15,-11-6 0-15,-2-8-2 16,-11-5-3-16,-6-5 13 15,1 0-5-15,-4 0-13 16,6-23 0-16,1-17 0 16,6-19 0-16,-2-16 0 15,7-5 0-15,11-4 0 16,2-2 0-16,8 7 0 0,12 2 0 16,10 6 0-1,17 4-25-15,8 7-61 16,8 10-43-16,9 7-49 0,2 16-74 15,2 12-63-15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20.2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323 321 61 0,'-32'-12'79'0,"9"7"-72"0,4 5 1 16,-4 0 12-16,4 10-4 15,-4 8 2-15,4 7 5 16,0 7 6-16,-1 6-3 16,4 7-4-16,0 6-4 15,0 5-3-15,0 0 0 16,6 1-6-16,-3-1-5 16,3-3 5-16,4-2 1 15,1-2-5-15,0-5-2 16,2-2-2-16,3-1 0 15,-2 0 1-15,2 2-1 16,0 2 0-16,0 0 0 0,0 5 0 16,0 1 2-16,0-2-2 15,0 2 4-15,0-1 24 16,0-3-13-16,10 3-4 16,1-8 6-16,2 1-4 15,7 0-4-15,-1-5-1 16,7 1 1-16,0-6 1 15,6-5-6-15,0 2 0 16,4-9 1-16,1-1-2 16,5-2-3-16,-3 0 1 15,3-5 0-15,0-1-2 16,-3-3 0-16,3-4 0 16,-4-1 0-16,-2-3 0 0,2-1 0 15,-6 0 1-15,2 0-1 16,0-7 0-16,-6-4-1 15,1-1 1-15,-4-1-2 16,-2 0-1-16,0-2 3 16,-1-1 0-16,-2 0-5 15,2 1 0-15,1-5 3 16,-7-3-3-16,3 0 2 16,-4-5-2-16,-2 0 0 15,0-3 1-15,0-6-3 0,-2 0 0 16,-3-8-7-1,-1-2 8-15,-1-6-1 0,4-3-2 16,-7-5 2-16,7 0-6 16,0-1 4-16,-1 3 6 15,4 3-2-15,-3 0 2 16,-1 0 3-16,1 1-1 16,0-2 1-16,3-4 0 15,-4 2 0-15,-2-2 1 16,-1 0-1-16,-2 0 3 15,-4 2 1-15,0 0 0 16,-4 0 1-16,-12 1 2 16,0 4-1-16,-7 6 2 15,4 5 2-15,-3 4-4 0,-4 8-3 16,0 1 5-16,0 4 7 16,-2 3-12-16,-1 5 0 15,3 1 3-15,4 6-1 16,-4 4-5-16,3 2 2 15,-3 2-4-15,1 3 2 16,2 0 2-16,-3 0-2 16,4 0 0-16,-4 0 0 15,0 3 0-15,-5 7 1 16,-5 3-2-16,-5 8 1 16,-7 6 0-16,-7 9 1 15,-3 10-1-15,-10 13-3 16,-3 10-20-16,5 12-18 15,1 6-50-15,13 8-1 16,7 9-39-16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18.98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19 112 186 0,'-9'-6'46'0,"2"4"-30"15,4-1 47-15,3-1-18 16,0 1-29-16,0-3-10 16,3-1-2-16,13-1-3 15,4-5 2-15,6-3-3 16,6 1 0-16,-3 2-2 16,2 3 2-16,-2 5 0 15,-3 4 0-15,-7 1-1 16,1 0 2-16,-7 8 2 15,-4 7-1-15,-2 1 3 16,-4 2 3-16,0-2-1 16,4 2-5-16,-4-3 1 15,2-2 14-15,3-5-25 0,-3-3-27 16,3-5-44-16,-5 0-37 16</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18.43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9 214 0,'2'-4'63'0,"-2"-2"-16"15,0 6 11-15,0 0-25 16,3 0-29-16,1 8 19 16,-4 13-7-16,0 7-11 15,0 4-3-15,0 0-2 16,0-2 1-16,0-4-9 15,0-3-21-15,0-5-22 0,0-3-17 16,0-2-22 0,0-3-28-16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8:33.312"/>
    </inkml:context>
    <inkml:brush xml:id="br0">
      <inkml:brushProperty name="width" value="0.025" units="cm"/>
      <inkml:brushProperty name="height" value="0.025" units="cm"/>
      <inkml:brushProperty name="color" value="#FF0066"/>
    </inkml:brush>
  </inkml:definitions>
  <inkml:trace contextRef="#ctx0" brushRef="#br0">249 22 6374,'0'0'14440,"-37"-11"-14093,33 9-347,-1 0-1,1 1 1,-1-1-1,0 1 0,0 0 1,0 0-1,1 1 1,-1 0-1,0 0 0,0 0 1,0 0-1,0 1 1,0-1-1,1 1 0,-1 0 1,0 1-1,0-1 1,1 1-1,-1 0 0,1 0 1,0 1-1,0-1 1,0 1-1,0 0 1,0 0-1,0 0 0,1 1 1,-5 5-1,2-2-19,0 1-1,1 0 1,0 0-1,1 1 1,0 0-1,0-1 1,1 2-1,0-1 1,1 0-1,-1 0 1,2 1-1,0-1 1,-1 16-1,3-4 12,1-1 0,1 0 0,1 1 0,0-2 0,12 30 0,0 4 47,-11-26-10,0 0 0,-1 0-1,-2 0 1,-1 37 0,-2-62-17,1 0 1,0 1-1,0-1 1,-1 0-1,1 0 1,-1 0-1,0 1 1,1-1-1,-1 0 1,0 0-1,0 0 1,-1 0-1,1 0 1,0-1-1,-1 1 1,1 0-1,-1 0 1,1-1-1,-1 1 1,0-1-1,1 0 0,-1 1 1,0-1-1,-3 1 1,1 0-75,0 0 1,0-1-1,0 1 0,0-1 1,-1 0-1,1-1 1,0 1-1,-1-1 0,1 1 1,-1-1-1,-5-1 0,6-1-1450,14 0 1334,20 5 382,-27-1-195,1 1-1,-1-1 1,0 1 0,0 0-1,1 0 1,-2 0 0,1 0-1,0 1 1,-1-1 0,0 1-1,1 0 1,-1-1 0,-1 1-1,1 0 1,-1 0 0,1 0 0,-1 1-1,0-1 1,-1 0 0,1 9-1,1 7 156,-2 0-1,0 1 1,-4 20-1,2-29-96,-1 0-1,0-1 1,-1 1-1,-9 19 0,-10 36 137,7 34 126,15-89-257,0 0 0,1 0-1,0 0 1,1 0-1,1 0 1,3 18-1,-3-26-17,-1 0-1,1 0 1,0-1 0,0 1 0,0 0-1,0 0 1,1-1 0,0 0 0,-1 1-1,1-1 1,1 0 0,-1 0-1,0-1 1,0 1 0,1-1 0,0 1-1,-1-1 1,1 0 0,0 0-1,7 1 1,37 8-904,1-9-5405</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17.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20 225 0,'0'-12'72'0,"0"6"-42"0,0 2 39 15,0 4 15-15,0 0-34 16,0 0-29-16,0 0-9 16,0 2-4-16,9 8 3 15,1 1-5-15,6 2-6 16,0-1 1-16,7-2-1 15,3-2-7-15,-4-7-22 16,1-1-15-16,0 0-51 16,-1 0-12-16,-3-3-71 15</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17.35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 27 187 0,'0'-11'34'0,"0"0"-12"16,0 6 36-16,0 5 8 16,0 0-15-16,0 0-19 15,0 0 3-15,0 0 6 16,0 0-4-16,0 0 1 16,0 0-1-16,0 0-10 15,0 0 3-15,0 0-16 16,0 0-10-16,0 0-2 0,0 0-8 15,0 0-5 1,13 0 11-16,6 0 0 0,4 0-13 16,-2 0-21-16,2 0-29 15,-7 0-18-15,-6 0-62 16,-1 0-34-16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55.09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 50 170 0,'3'-7'43'0,"-3"-1"-31"16,0 5 24-16,0 3 10 15,0 0-23-15,0 0-12 16,0 0 8-16,0 0 0 16,0 0-7-16,0 0-6 15,0 0-2-15,0 0-2 0,0 0-1 16,0 0 0-1,0 0 0-15,0 0-1 0,0 0 0 16,0 6 4-16,0 9 1 16,-3 6-2-16,1 4-1 15,-6 0 1-15,3 3-1 16,2 3 0-16,-5 0 0 16,8-1 21-16,0-4-13 15,0-6-13-15,0-12 3 16,8-3-1-16,5-5 1 15,3 0 4-15,2 0 0 16,11-12-4-16,0-3 0 0,3 1 0 16,7 1 0-1,3-1-1-15,2 1 1 16,8 0 0-16,3 1-2 0,0 4 4 16,-1 2-4-16,-2-1 4 15,-1 2-4-15,-6 5 4 16,0 0-4-16,-6 0 2 15,-7 0 2-15,2 0-4 16,-5 0 2-16,-3 0 0 16,3 0 2-16,-6 2-4 15,-1 3 4-15,-2 0-2 16,-4-4 0-16,0 1 0 16,0 0 1-16,-3-1-2 0,5 1 2 15,0 1-1 1,1-3 2-16,-6 0 1 0,0 0-3 15,-5 0-2-15,-1 0 4 16,-4 0-1-16,-3 0-1 16,3 0 1-16,-3 0 2 15,0 0 3-15,0 0 4 16,0 0 1-16,0 0 10 16,0 0 1-16,0-1-12 15,0-11 0-15,0-3 5 16,0-4 5-16,0-3-4 15,0-3-6-15,0-1-2 0,0-2-3 16,0 7-5 0,0 5-2-16,0 5-3 0,0 7-44 15,0 4-80-15,-3 1-94 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25.31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450 46 342 0,'-22'-16'64'0,"12"-2"-57"16,10 6-6-16,-3 12 9 15,3 0 4-15,0 0-18 16,11 0 5-16,13 2 3 16,10 8-5-16,3 0-2 0,2-1-7 15,0-2 0-15,-4 0 0 16,-6-2 8-16,-8-2 1 16,-8-2 2-16,-8 3 1 15,-2-1 11-15,-3 5 7 16,0 4 8-16,0 4-2 15,-6 11 1-15,-9 14-8 16,1 9 12-16,-6 6 5 16,12 10-28-16,-3-4 10 15,11 2 0-15,0-1-9 16,0-4-5-16,0-5 1 16,6-4 1-16,1-6-1 15,-1-6-1-15,1-9-4 0,-4-6 2 16,-3-5-1-1,0-8 3-15,0-3-2 0,0-4 9 16,0-3 4-16,-13 0-6 16,-8 0 1-16,-13 0-5 15,-3 0 3-15,-13 0-4 16,-5 0-4-16,-9-2 2 16,-1-1 0-16,-6 0-2 15,7 0 2-15,7 1-2 16,12-2 0-16,11 4 0 15,10-1-12-15,3-1-29 16,16 1-48-16,5 1-82 16,0 0-65-16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30.55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197 20 195 0,'0'0'36'16,"0"3"32"-16,0 17-4 15,0 6-19-15,0 3-22 16,0 6 0-16,-8 0-9 15,3-8-7-15,2-5-4 16,0-4-2-16,-1-11-1 16,4-2 0-16,0-3-3 15,0-2-1-15,0 0 1 16,0 0 7-16,0 0 1 0,4 0-4 16,2 0-1-16,-3-4 1 15,-3 4-2-15,2-1 0 16,-2 1-4-16,0 0 5 15,0 0 2-15,0 0-2 16,0 0 4-16,0 0-1 16,-5 0 0-16,-1 0 1 15,-1 1-1-15,4 1 2 16,3-2-1-16,0 0 2 16,0 0-3-16,0 0 3 15,0 0-1-15,0 0-2 0,0 0-3 16,0 0-2-1,0 0 2-15,6-7-1 0,9-4-2 16,3-2 7-16,3 0-7 16,5-2 3-16,0-3 2 15,0 4-5-15,-1-3 4 16,4 4-2-16,-3 3-1 16,0 2 2-16,-8 5-1 15,3 0 1-15,-3 3 0 16,-5 0 0-16,6 0 0 15,1 0 0-15,-1 0 0 16,0 5 0-16,-2-1 0 16,-1 0 0-16,0 0 0 15,-3-4 1-15,0 2-1 0,-4-2 0 16,-5 0 0-16,-1 0 2 16,0 0-1-16,-3 0 2 15,0 0 4-15,0 0-3 16,-3-8 1-16,-17-2-3 15,-9-1 1-15,-6 1 2 16,-14-2-2-16,-4 5 4 16,-9 0-2-16,1 0 1 15,3-5-1-15,3 1-2 16,5 3-3-16,-2 0 2 16,10 2-4-16,3 2 2 15,13 4 0-15,10 0-1 16,11 0-4-16,5 0-31 0,0 0-31 15,0 12-38 1,13 8-30-16,8 2-63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4:30.9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38 15 0,'0'-5'12'0,"0"0"-11"15,0-1 1-15,0 6 11 16,0 0 8-16,0-2-4 16,0 0-3-16,0 1 3 15,0 1 4-15,2-4 3 16,1 1-1-16,3 0-2 15,-2-2-2-15,-4 5-5 16,0 0 1-16,6-3 0 0,-6 3-8 16,3 0 1-1,2 0 2-15,-5 3 0 0,2 8-1 16,-2 1-4-16,0 3-3 16,0 6 1-16,0 2-2 15,0 3 2-15,0 3 0 16,-7 2 5-16,1-1 7 15,3-4-13-15,-1-8-2 16,4-2 1-16,0-4-1 16,0-2 0-16,0-4 0 15,0-1-1-15,4-2 2 16,5 0-2-16,1-3 0 16,3 0 3-16,3 0-2 15,3 0 0-15,4 0 0 16,0 0 1-16,2 4-1 15,1-2 0-15,3 1 0 16,0 0 0-16,4 0 0 0,-1-1 0 16,-1 1 1-16,1 0-2 15,1-3 1-15,-1 0 1 16,-3 0-2-16,3 0 2 16,-6 0-1-16,0 0-1 15,3 0 2-15,-10 0-2 16,7-3 4-16,-3 3-2 15,-7-5 1-15,8 5 3 16,-4-1-2-16,2-1 1 16,-2-1 4-16,2 3-2 15,-2 0 6-15,-1-3 1 16,0 3-1-16,-6 0 1 0,3 0-5 16,1 0-7-16,5 0 2 15,-2 0 5-15,2 0-7 16,-4 0-1-16,3 0 0 15,-5 3 1-15,2 0 1 16,3-3-2-16,-3 2 0 16,5-1 0-16,-1-1 1 15,-2 0-1-15,-4 0-1 16,0 0 2-16,3 0-1 16,-6 2 0-16,0-2 0 15,0 3 0-15,0-3 0 16,-4 0 3-16,1 0-3 15,0 0 0-15,3 0 1 0,0 0-2 16,0 0 5-16,-2 0-5 16,2 0 2-16,3 0-1 15,-3 0 0-15,0 0 0 16,3 0 0-16,2 0 0 16,-3 0 0-16,4 0 0 15,0 0 0-15,1 0 0 16,-1 0 0-16,0 0 2 15,1 0-1-15,-1 0 1 16,4-3 0-16,-7 1 1 16,6 2 0-16,-2-1 0 15,1-1-3-15,0 2 1 0,-3-3-1 16,-2 0 0-16,0 1 2 16,4 2-4-16,-4-2 4 15,-3 0-2-15,6 2 0 16,-3-1 0-16,-3 1 0 15,3 0 0-15,-3 0 1 16,3 0-1-16,0 0 2 16,1 0-1-16,-1 0 1 15,-3 0 2-15,-4 0-2 16,4 0 1-16,-3 0-2 16,-4 0-1-16,1 0-1 15,-1 0 2-15,-4 0-1 16,6 0 0-16,-5 0 0 15,7 0 0-15,-5 0 2 0,8 0-2 16,0 0 0-16,3 0 3 16,5 0-3-16,-3-2 0 15,1-1-3-15,1 3 6 16,-4-3-3-16,6 1 0 16,-6 1 0-16,1 1 0 15,-5 0-3-15,1 0 6 16,0 0-6-16,-3 0 3 15,0 0 3-15,3 0-3 16,-1 0 1-16,1 0 1 16,2 0-1-16,6 0 4 15,-3 0-4-15,6 0 1 16,-3 0 1-16,-1 0-3 0,-1 0 1 16,4 0-1-16,-7 0 0 15,0 0 2-15,3 0-4 16,-6 0 2-16,3 0 2 15,-3 0-2-15,0 0 0 16,0 0 0-16,-3 0 0 16,-1 0 2-16,4 1-2 15,-3-1 0-15,0 2 2 16,-4-2-2-16,4 0 0 16,-2 0 0-16,3 0 0 15,-4 3 0-15,1-3 0 16,5 0 0-16,-2 0 1 15,4 3-1-15,1-1 0 0,0 1 0 16,0-1 0 0,4 0 1-16,-4 1-2 0,3 0 2 15,-3-1-1-15,0-1-1 16,4 1 2-16,-7 1-1 16,0 0 0-16,3 1 0 15,-7-2 0-15,8 1 0 16,-8 0 0-16,4-3 0 15,-3 3 0-15,-2-1 0 16,3-2 0-16,-1 3 0 16,3 0 0-16,-5-3 2 15,2 0-2-15,-2 0 0 0,-3 4 0 16,1-4 0-16,4 1 0 16,-2 1 0-16,0 1 0 15,2 2 0-15,6-2 1 16,0 4-2-16,0-2 1 15,0-3 1-15,4-1-1 16,-4-1 0-16,0 0 0 16,0 0 0-16,-3 0 2 15,0 0-2-15,-3 0 2 16,-1 0-4-16,-5 0 2 16,5 0 2-16,-5 0-2 15,2 0 1-15,-3-1-1 16,0-4 0-16,-3-2 2 0,0 2-2 15,4-3-2 1,-4 1 2-16,0-1-1 0,0-1 1 16,0 0 0-16,0-2-2 15,0 1 4-15,0 0-2 16,0-1 0-16,0-2 1 16,-4-2 1-16,1-2-4 15,-3 3 4-15,-1-1-5 16,-2 0-13-16,-1 1-27 15,0 2-52-15,-3 1-15 16,0 4-57-16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9.71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1449 2652 247 0,'-13'-6'96'0,"-5"-3"-69"15,7 6 5-15,6 3 29 16,2 0-11-16,-4-3-18 15,4 3-4-15,0 0-1 16,0 0-14-16,-2 0-4 16,3 0-2-16,-9 0 4 15,6 0-2-15,-8 0 2 16,-3 3 0-16,0-3-4 16,-7 3 0-16,-3-3-3 15,-6 0-2-15,-7 0-2 16,-6 0 2-16,-2 0 0 15,-6-6-2-15,3 1 0 0,-15-2 1 16,-6 2-2-16,-3-1 1 16,-2 3 1-16,-5-3-2 15,3 0 1-15,-2 3 0 16,2-6 0-16,8 1-4 16,6-2 8-16,12-1-8 15,4-4 4-15,9 4 2 16,5-4-4-16,5 0 2 15,6 3-2-15,4 1 2 16,6 3-2-16,10 1-1 16,-1 2-7-16,4 2 3 15,0 0 2-15,0 3-10 16,0 0-1-16,0 0 4 0,0 0 12 16,7 0 0-16,1 0 0 15,5 0 1-15,-2-4-1 16,-1-1 0-16,-2 2 2 15,2-3-2-15,-2-3 5 16,0-5-4-16,0-6 2 16,-3-2-1-16,5-12 0 15,-1-2-1-15,1-7 1 16,0-5 2-16,0-8-1 16,-4-8-3-16,4-6-3 15,-7-11 3-15,0-8-4 16,-3-10 4-16,0-4 0 0,0 1-3 15,-10-3 3 1,1 1 0-16,-4 5-6 0,6 9-3 16,1 8 1-16,-1 14 3 15,1 6-1-15,3 11 1 16,3 6 3-16,-2 4-4 16,-3 3-1-16,2 2 3 15,3 5 1-15,-3 1 0 16,1-2-2-16,-3-1 0 15,2-4-7-15,-2 1 3 16,-3-1 6-16,3 4-2 16,-3 3 3-16,5 9 1 15,1 4 1-15,2 6 0 16,-3 6 0-16,3 1 0 0,0 1 0 16,0 3 0-16,0 0 0 15,0 0 0-15,0-2-1 16,0 1 1-16,0-4 0 15,0-5-2-15,0-3 2 16,0-5 0-16,5-2-2 16,3-3 0-16,-3-3-2 15,3 1-5-15,-3-1 1 16,1 5 5-16,-1 4 2 16,0 5 1-16,3 4-2 15,-6 3 2-15,1 2-4 16,0 0 2-16,0 1 1 15,1-1 1-15,-1 1-2 0,7-4 2 16,-1-3 2 0,1-4-2-16,0-3 0 0,3-2 1 15,-7 0-1-15,0 4 0 16,-6 5 2-16,0 4-1 16,0 1 2-16,0 3 0 15,0 1-4-15,0 0-1 16,4 0 2-16,-1 0 0 15,0 8 0-15,0 7 0 16,4 1 0-16,-1-3 2 16,7 1-1-16,3-3 1 15,7-3 4-15,9-1-2 0,4-1-1 16,9-1 2-16,10-1-2 16,2-3-2-16,4 3-1 15,0-1 0-15,-3 2 0 16,-6 1 2-16,-8 1-4 15,-7-1 2-15,-6-1-3 16,-9 1-6-16,-9-5-16 16,-3-1-35-16,-10 0-28 15,0 0-8-15,0 0-13 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52.90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35 3 123 0,'-3'0'116'0,"-10"0"-78"16,3-4-14-16,7 4 10 16,3 0 0-16,0 0-17 15,0 0-12-15,0 0 0 16,0 0-2-16,0 0 2 15,0 0 5-15,0 5 0 16,0 2 3-16,0 1 1 16,0 2 6-16,0 3-2 15,0 2-4-15,0 6-1 16,0 2-5-16,0-1-3 0,0 5-2 16,0-10-3-16,3 3 3 15,0-5-1-15,4-6-1 16,-4 0-1-16,0-9 0 15,1 3 0-15,-1 0 0 16,0-3 2-16,3 0-2 16,4 0 3-16,-3 0-1 15,6 0-1-15,3 0 1 16,3 0-2-16,4 0 1 16,-2 0-1-16,5 0-1 15,3 0 2-15,3 0-1 16,4 0 0-16,2 0 2 0,11-3-2 15,-4 0 2-15,2-6-1 16,0 6-1-16,-3-3 0 16,-6 1 0-16,-5-2 0 15,-7 4 0-15,-7 2 2 16,-9-3-2-16,-4 1 0 16,-3 3 0-16,-3 0 2 15,0 0 4-15,0-3 1 16,0 1-2-16,0-5-4 15,0 0 1-15,0-3-2 16,0 1 0-16,0 3 2 16,0 1-4-16,0 2 2 15,0-1 2-15,0 4-4 0,0 0 0 16,0-1-1-16,0-3-7 16,0-2 2-16,7 1-5 15,-1-5-21-15,1-1-45 16,-1 3-13-16,0 1-42 15</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3.73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315 190 88 0,'-19'0'28'0,"3"0"-26"16,1 5 12-16,2 5 21 0,3 1-2 15,-3 7-14-15,3-3-7 16,-2 8 2-16,-1 0 3 16,0 3-4-16,-1 0 0 15,1 1 1-15,3-4-9 16,2 1-4-16,-2-4 3 16,-1 3 0-16,3 1-4 15,-2-1 2-15,3 0 11 16,1-3-8-16,-1 3-5 15,4-3 1-15,3 5 0 16,-3-2 7-16,0-4-6 16,3-1-1-16,0 5-1 15,0-1 3-15,0 1 1 16,0-4-3-16,0 3-1 16,0-3 3-16,0-4 9 0,6 3-10 15,1-3-1-15,-4 0 2 16,7 0-3-16,-2-4 8 15,3 3-6-15,2 1-1 16,5-4-1-16,-2 5 1 16,1-2-1-16,0-6 1 15,-1 3 2-15,3-3-3 16,-1 3 2-16,0-7-4 16,0 3 2-16,1-2 0 15,1 1-2-15,-4 2 4 16,0-4-4-16,0-1 4 15,-3 2-4-15,0-5 2 0,0 3 0 16,-5-3 2-16,2 0-4 16,0 3 2-16,3-3 2 15,3 0-2-15,-3 4 2 16,3-4-2-16,0 3 0 16,0-1 0-16,0 1 0 15,0 0 0-15,1 1 0 16,2-3 0-16,0-1 0 15,-3 0 0-15,4 3 0 16,-2-3 0-16,-2 0 0 16,4 0 0-16,-1 0 0 15,0 0 0-15,4 0 0 16,-7 0 0-16,2 0 0 16,-5 0 0-16,3 0 0 15,1 0 0-15,-1 0 0 0,1 0 0 16,-1 0-2-16,0 0 0 15,0 0 1-15,4 0 0 16,-4 0 0-16,2 0 0 16,-2-3-3-16,0-2 2 15,0 2-2-15,4 0-5 16,-1-6 4-16,-1 3-2 16,2-2 3-16,-1-1 0 15,-3 6-1-15,-3-8 2 16,0 4 1-16,-3 3 0 15,3-7-1-15,-4 3-1 0,-2 0-4 16,1-2 3-16,6-1-3 16,-4-4-9-16,3-1-4 15,0-3 2-15,0 2-4 16,0-6 2-16,0 0-1 16,3 2 1-16,-3-5 10 15,-4 0 8-15,3 3-1 16,-4-4-1-16,5 5 4 15,-11-5 2-15,4 6 1 16,-6-5 0-16,0-1-1 16,0 1 1-16,0 0-1 15,0 1-1-15,0-1-1 16,0-4 1-16,0 4-4 16,0-4 2-16,0 4 1 0,0 0-1 15,0 0 2-15,0 3 1 16,0 3 6-16,0-1 0 15,0 1-3-15,-8 5 4 16,0-3 3-16,-2 3 1 16,2 4-1-16,-2 0-7 15,-6 2 4-15,0 0-6 16,-7 4 2-16,4-1-2 16,-4-2-2-16,-4-2 1 15,3-2 0-15,-2 4-1 16,0-3 0-16,3-4 1 15,-1 3-1-15,3-2 1 0,3-1-1 16,-1 3 1-16,-1 3 9 16,1 0-4-16,1 3 0 15,-6 4-4-15,-4-4-1 16,-1 6-1-16,-1 0 0 16,-1 0 0-16,-3 0 1 15,3 0-2-15,-1 0 1 16,3 3 0-16,-2-3 0 15,8 3 0-15,0-3 0 16,7 0 1-16,3 0-1 16,0 0 1-16,4 0-1 15,-1 2 0-15,0 4 2 16,-3-2 1-16,2 1-3 0,-3 4 1 16,-2 0-1-16,-4-1 1 15,-2 5 0-15,-7-2 0 16,1 4-1-16,-5 0 0 15,-5 1 0-15,-4 6 2 16,-7-3-4-16,2 2 2 16,-3-2 0-16,13 3 2 15,1 4-4-15,7-3-2 16,7 6-5-16,7 3-17 16,7 0-53-16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1.74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3 125 144 0,'-3'-7'42'0,"3"4"-18"16,0-2 30-16,0 2-1 15,0-4-23-15,3 2-18 16,10-1-6-16,0 1-3 0,3-5-3 15,3 2 0 1,7 0 1-16,3-4-1 0,7 2-4 16,1-1-3-16,5 2 5 15,3 3-1-15,-6 1-2 16,0 2 1-16,-10 3 1 16,0 0 3-16,-10 0 0 15,-4 5 0-15,-4 4 3 16,-4 7 8-16,-7-2 3 15,0-1 8-15,0 5-3 16,-5-3-5-16,-3-3-8 16,-2-1-5-16,7-4-1 15,0-2-8-15,3-5-28 0,0 0-15 16,0 0-26 0,0 0-27-16,0 0-51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7:20.514"/>
    </inkml:context>
    <inkml:brush xml:id="br0">
      <inkml:brushProperty name="width" value="0.025" units="cm"/>
      <inkml:brushProperty name="height" value="0.025" units="cm"/>
      <inkml:brushProperty name="color" value="#FF0066"/>
    </inkml:brush>
  </inkml:definitions>
  <inkml:trace contextRef="#ctx0" brushRef="#br0">83 17 8840,'-1'-1'165,"1"1"1,-1-1-1,1 1 0,-1-1 0,1 1 0,-1-1 0,0 1 0,1 0 0,-1 0 0,1-1 0,-1 1 0,0 0 0,1 0 1,-1 0-1,0-1 0,1 1 0,-1 0 0,0 0 0,1 0 0,-1 0 0,0 0 0,1 1 0,-1-1 0,0 0 0,1 0 0,-1 0 1,0 0-1,1 1 0,-1-1 0,0 0 0,1 1 0,-1-1 0,0 1 0,-11 25 1721,6 40-1414,53-64-841,28-12-117,-74 12 555,0 0-1,0-1 1,0 1-1,0 0 0,0 0 1,-1 0-1,1 0 0,-1 0 1,0 0-1,1 0 1,-1 0-1,0 0 0,0 0 1,0 0-1,-1 3 0,0 39 605,0-41-606,0 1 0,1-1 0,-1 1-1,-1-1 1,1 0 0,0 1 0,-1-1-1,0 0 1,0 0 0,0 0-1,0 0 1,0 0 0,0 0 0,-1-1-1,0 1 1,1-1 0,-1 0-1,0 0 1,0 0 0,0 0 0,0 0-1,-7 2 1,4-2-98,1 0-1,-1 0 1,0 0-1,0-1 1,0 0-1,0 0 1,0 0-1,0-1 1,0 0 0,0 0-1,0-1 1,0 0-1,-6-1 1,-7-11-3827,11 1-4232,8 5 1957</inkml:trace>
  <inkml:trace contextRef="#ctx0" brushRef="#br0" timeOffset="720.91">37 21 1666,'-1'-2'12853,"1"2"-12515,16-2 5023,42 1-6724,-10 0 1705,-20-7-127,-9 3-3543,-6 3-6307</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1.11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19 15 125 0,'0'-12'110'16,"0"9"-76"-16,0 3-14 16,0 0 22-16,0 3 16 0,0 17-20 15,0 7-27-15,0 2-7 16,0 4 4-16,-6 1 0 15,0-1-1-15,4-5-3 16,2-1-1-16,-4-6-2 16,4-3-1-16,0-6-4 15,0-7-15-15,0 1-57 16,0-1 4-16,0-2-22 16,0 1-17-16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0.40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6 261 0,'4'-3'102'0,"-4"0"-84"16,3 3 26-16,-1 0 9 16,1 0-40-16,0 0-9 15,1 0-7-15,-2 0-24 16,-2 0-50-16,0 3-52 15,0 8-57-15</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20.08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47 1 289 0,'0'0'265'0,"-19"0"-230"0,9 0-42 15,10 0-1 1,-3 0 5-16,0 0-14 0,0 0-25 16,-1 12-31-16,1-4-75 15,0 4-66-15</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18.36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508 21 123 0,'0'-3'16'16,"0"1"-21"-16,-3 2 6 15,0 0 13-15,-1-3-5 16,4 3-8-16,-3-3-3 15,3 3 2-15,-6-4 1 16,6 4 0-16,-4 0 0 16,1-3 4-16,-3 3 3 15,4 0 6-15,-6 0-11 16,-2 0-2-16,2 0 1 16,-5 0 6-16,2 0 3 0,6 0-7 15,-3 0 1-15,3 0 0 16,-3 0 0-16,0 3-1 15,-2 4 0-15,-3-2 1 16,-3 1 3-16,-7 3 8 16,-2 2 1-16,-8 4-1 15,-2 0 1-15,-7 3-3 16,-3-4-1-16,4 6-3 16,4-5-2-16,9-3 1 15,6-2 0-15,9-6-3 16,6 0-4-16,7-4 0 15,0 0-3-15,0 0 3 0,0 0-2 16,7 0 4-16,12 0 5 16,7 0-4-16,3 0 0 15,-3 0 1-15,5 0 3 16,1 0 0-16,-3 3 6 16,0 2-4-16,-3 1-5 15,0 3-1-15,-3-3-2 16,-1 3 10-16,4-3-10 15,-7-1-3-15,-4 2 2 16,-2-7-2-16,-2 5-2 16,-6-5-2-16,3 0-11 15,-8 0-15-15,2 0-15 16,-2 3-9-16,0-3-21 0,3 3-22 16,2 4-28-16</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17.16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-7 22 21 0,'0'-5'12'0,"0"2"-3"16,0 0 15-16,0 3-3 15,0 0-6-15,0 0-2 16,0 0 4-16,0 0 3 16,0 0 4-16,0 0-1 15,0 0-3-15,0 0-2 16,0 0 2-16,0 0 4 15,0 0-4-15,0 0-10 16,0 0-5-16,0 0-3 0,0 0-2 16,0 0 0-16,0 0-2 15,0 0 1-15,10 0 2 16,6 0-1-16,7 0 0 16,3 0-1-16,-1 0 1 15,8 0 0-15,1 0 1 16,8 0-1-16,7 0 0 15,5 0 1-15,4 0 0 16,1 0-1-16,1 0 0 16,4 3 0-16,-2 4 0 15,4-3 0-15,-4 3 0 16,2-2 0-16,-6 1 1 16,-3-3-1-16,-3 2 2 15,-5-2-2-15,-2 1 0 0,4-4 0 16,-4 3 1-16,0-3-1 15,7 0 1-15,-8 0-1 16,1 0-1-16,0 0 2 16,2 0-2-16,-5 0 1 15,0 0-1-15,-6 0-1 16,3 1 1-16,-4 3 1 16,4-1-1-16,-4 2 2 15,1-2-2-15,-2 3 1 16,-2-2 0-16,1-3 0 15,-1 3 1-15,0-1-2 16,1 0 2-16,2-1-1 0,-4 1-1 16,5 0 2-16,-1-3-2 15,1 3 1-15,6-3-4 16,0 0-6-16,-5 0-7 16,0 0 4-16,-9 0 4 15,-6 0-1-15,-5 0-5 16,-11 0-14-16,-6 0-20 15,0 0 20-15,-19 0-40 16</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3:07.21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3 675 15 0,'0'-8'183'0,"0"-4"-144"15,0 3-9-15,0 4 33 16,0 1-3-16,0-1 0 0,0 2-21 15,0 0 7 1,0 3-7-16,0 0 7 0,0 0-3 16,0 0-4-16,0 0-3 15,0 0-4-15,0 0 1 16,-3 0-14-16,3 0-7 16,0 0-1-16,0 0-3 15,0 0-2-15,0 0-2 16,0 0-2-16,0 0-2 15,0 0 2-15,0 6-2 16,0 3 6-16,0 2-4 16,0 1-2-16,0-3 3 15,0 5 3-15,3-5 1 16,4 3 0-16,-4-4-1 0,5 2 4 16,-6-2-2-16,1-5 3 15,-3-3 1-15,0 0 2 16,3 0 0-16,-3 0 9 15,0 0 4-15,0 0-27 16,3 0 0-16,-3 0 0 16,4-3 0-16,-1 3 0 15,-3-6 0-15,3 4 0 16,-3-1 0-16,0-4 0 16,0 4 0-16,3 1 0 15,-3-4 0-15,4 1 0 16,2-5 0-16,4-5 0 15,6-5 0-15,6-9 0 0,11-12 0 16,4-15 0-16,12-20-9 16,12-21-91-16,10-19-61 15,7-4-59-15,8 0-90 16</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2:59.12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 30 0,'0'-3'64'15,"0"3"-47"-15,3 0 9 16,-3 0 8-16,4 12-15 16,-1 5-6-16,0 0-1 15,0 4-1-15,1 2-4 16,-4-6-3-16,3 1 3 16,-1 2-5-16,-2-5 1 0,0-1-3 15,3-6 1-15,-3-1 1 16,0-4-1-16,0-3 1 15,0 0 4-15,0 0-1 16,0 0-7-16,0-6-7 16,0-12 4-16,-5 1 1 15,-2-4-4-15,1 2 3 16,-1 1-1-16,4 0-1 16,0 3 4-16,3 7 3 15,0 8-1-15,0 0-6 16,0 0-7-16,0 0 3 15,0 0 13-15,0 0 0 0,10 0-3 16,-4 0 2-16,6 3 0 16,-2 1-1-16,-1-4 1 15,4 0 0-15,-3 0 1 16,2 0-2-16,-3 0 3 16,-2-4-1-16,-4 1-1 15,-3 3 1-15,0 0 3 16,0 0-1-16,0 0 2 15,0 0 4-15,0 0-5 16,0 0-3-16,-6 3 0 16,-4 9 4-16,0 6-3 15,-3-2-2-15,8-1 0 16,-5 6-2-16,1-5-3 0,-1 2-19 16,5-3-40-1,1-4-51-15</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2:58.29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48 22 95 0,'0'-14'70'0,"0"5"-43"15,0 9 0-15,0 0-1 0,0 0-16 16,0 0-7-16,0 14 7 16,0 10 7-16,0 14-8 15,-9 6-3-15,2-3-1 16,1 6 2-16,-1-6-1 16,1-3-6-16,3-9 1 15,0-3 1-15,-1-8-5 16,4-12-18-16,-3-3-23 15,3-3-13-15,0 0-39 16</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2:56.94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 0 19 0,'0'0'47'0,"0"9"-6"16,0 5-8-16,0 4-3 16,0 2-5-16,0 6-11 0,0-5-4 15,7-2 2-15,-4 2 0 16,4-4-5-16,-4-2-2 15,0-4 0-15,0-5-1 16,-3-1-1-16,3-1-2 16,-3-4 2-16,0 0 1 15,4 0 2-15,-4 0-2 16,0-12-9-16,0-6-3 16,0-1-5-16,0-2-3 15,0 1-2-15,0-6 9 16,-7 5 0-16,1 4 0 15,-4 6 9-15,7 8 1 0,-4-4 1 16,7 6 0-16,-3 1-2 16,3 0-3-16,0 0 1 15,0 0 0-15,0 0 4 16,0 1-6-16,0 6 5 16,10-2 2-16,3 1 2 15,3-6-2-15,3 0-1 16,1 0 0-16,-5 0-3 15,1 0-1-15,-3-5 2 16,-10 2 0-16,0 0 2 16,-3 3 6-16,0 0 8 15,0 0-6-15,0 0-3 16,-13 0-5-16,0 3-1 0,2 8 0 16,-2 4-1-1,0 5 0-15,3 1 0 0,0-2 0 16,4-1-1-16,-1-3 0 15,4 0-7-15,3-7-12 16,0 0-12-16,0-5-21 16,0 0-28-16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2:56.08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46 8 18 0,'0'-5'71'16,"0"-2"-46"-16,0 4 0 15,0 1-3-15,0 2-10 16,0 0-7-16,0 0-1 16,0 0-2-16,0 0 0 15,0 0 5-15,0 0-2 16,0 0 0-16,0 0 1 15,0 0-1-15,0 0-1 0,0 0 0 16,0 0 2-16,0 0-1 16,0 0-2-16,0 0 7 15,0 12 6-15,-3 7-6 16,0 4-4-16,-1 7 0 16,1 3-3-16,-2 1 0 15,0-1-2-15,3-1 0 16,-1-3 0-16,0 4 0 15,-1-10-1-15,1-3-4 16,0-2-11-16,0-8-14 16,0-2-1-16,3-3-16 15,0-2 1-15,0 0-17 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7:04.903"/>
    </inkml:context>
    <inkml:brush xml:id="br0">
      <inkml:brushProperty name="width" value="0.025" units="cm"/>
      <inkml:brushProperty name="height" value="0.025" units="cm"/>
      <inkml:brushProperty name="color" value="#FF0066"/>
    </inkml:brush>
  </inkml:definitions>
  <inkml:trace contextRef="#ctx0" brushRef="#br0">3 16 4837,'0'-3'8492,"-1"7"-3648,-1 21-2631,3 34-3354,-1-58 1134,1 0-1,-1 0 1,1 0 0,0 0-1,0 0 1,-1 0 0,1 0-1,0 0 1,0 0 0,0-1 0,0 1-1,0 0 1,0-1 0,0 1-1,0 0 1,0-1 0,0 1-1,1-1 1,-1 0 0,0 1 0,0-1-1,0 0 1,1 0 0,-1 0-1,0 0 1,2 0 0,39 0-98,-34-1 145,2 0-224,-1-1 0,0 0-1,0 0 1,0-1 0,0-1-1,-1 1 1,1-1 0,13-9-1,18-8-3666,3 9-5501,-37 11 5391</inkml:trace>
  <inkml:trace contextRef="#ctx0" brushRef="#br0" timeOffset="617.99">124 0 2819,'-1'3'11254,"0"6"-6994,-7 46-3663,-1 34 127,8-50-7545</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2:35.93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8 174 67 0,'-4'-7'44'0,"1"-1"-23"15,3 5 9-15,0 3 6 16,0 0-12-16,0 0-2 16,0 0-1-16,0 0 4 15,0 0 1-15,0 0-6 16,0 0-2-16,0 0-5 15,0 0-5-15,0 0-2 16,0 0-1-16,0 0-2 16,0 0 0-16,0-4 4 15,0-1-2-15,0 2-5 16,0-8 1-16,0 4 0 16,0-1 1-16,0-2-1 0,0-1 1 15,3-1 1 1,1 1-1-16,-1-1 1 0,3-3-2 15,-2 7 4-15,-1-2 7 16,0 5-10-16,0 2 0 16,-3 0-2-16,3 3 0 15,-3-4 0-15,0 4-2 16,0 0 2-16,4-1-1 16,-4 1-2-16,6 0 5 15,1 0 0-15,2 0 0 16,1 0-2-16,3 0 1 15,0-4-1-15,0 4 1 16,0-3-2-16,-1 3 2 16,5 0-2-16,-4 0 2 15,3 0-1-15,0 0 0 0,2 0 2 16,6 0-4-16,-3 0 4 16,5 0-1-16,3 0-2 15,-3 0 2-15,0 0-2 16,0 7 1-16,-4-6 0 15,4 6-2-15,-10-4 4 16,0 0-2-16,0 2-2 16,-3-1 4-16,2 1-2 15,3 1 1-15,1-6 0 16,2 0-1-16,-1 0 0 16,2 0 0-16,-2 0 0 15,2 0 0-15,-2 0 0 0,-4 0 0 16,0 0 0-1,-6 0 0-15,-4 0 0 0,4 3 0 16,-4-3-1-16,-3 0 2 16,4 0-2-16,-7 2 1 15,6 0 0-15,1 3 0 16,2-5 0-16,-2 0 0 16,3 3-1-16,-4-3 1 15,4 0 0-15,-1 0-2 16,4 0 5-16,7 0-4 15,-7 0 1-15,-2 0 0 16,2 0-2-16,-3 0 2 16,-4 0 0-16,1 0 2 15,-4 0-2-15,0 0-2 16,2 0 2-16,-3 0 2 0,1 0-2 16,5 0 0-16,-3 0 0 15,1 0 0-15,4-3 1 16,-2 0-1-16,0 1 0 15,-1-2-1-15,6 4 1 16,-4-3 0-16,11 0 2 16,-7 3-2-16,6-3 1 15,-6 1-2-15,3 2 1 16,3 0 1-16,1 0-2 16,2 0 1-16,-6 0 0 15,-1 0 0-15,-2 0 0 16,-2 0 0-16,-9 0 0 0,6 0 0 15,-5 0 0-15,-1 0 1 16,6 0-1-16,-5 0 0 16,-1 0 0-16,6 0 0 15,-2 0 0-15,4 0 2 16,6 0 4-16,-1 0 0 16,9 0-6-16,-6 0 1 15,1-3-1-15,1 3 0 16,2 0 0-16,-2 0 2 15,-1-4-2-15,3 1 0 16,-5 1 0-16,2 1 0 16,0-1 0-16,-4 2 0 15,6 0 0-15,-5 0 0 0,-3 0 0 16,-8 0 0-16,3 0 0 16,-5 0 0-16,-1 0 0 15,1 0 0-15,2 0 0 16,0 0 1-16,3 0-1 15,0 0 0-15,2 0 3 16,3 0-3-16,3 0 2 16,3 0-1-16,-3-3-1 15,1 0 0-15,-5 3 1 16,5 0-1-16,-5 0 0 16,1 0 2-16,0-4-2 15,-3 4 0-15,0 0 3 0,-1 0-3 16,1 0-2-16,0 0 4 15,-4 0-2-15,-3 0 0 16,1 0 0-16,-1 0 1 16,0 0 0-16,0 0-1 15,0 0 3-15,1 0 0 16,2 0-3-16,4 0 11 16,0 0-8-16,-1 0 0 15,4 0 1-15,-3 0-1 16,3 0 0-16,0 0 3 15,3 0-1-15,-3 0 1 16,2 0-3-16,1 0 1 16,0 0-1-16,-3 0-2 0,0 0 1 15,3 0 0 1,-3 0-2-16,0 0 1 0,0 0 1 16,0 0-2-16,-4 0 1 15,-2 0 1-15,6 0-2 16,-4 0 0-16,1 0 2 15,3 0-2-15,-3 0 0 16,2 0 0-16,-2 0 0 16,0 0 1-16,-2 0-1 15,3 0 0-15,-4 0 0 16,-4 0 0-16,2 0 2 16,3 0-2-16,-3 0 0 15,6 0 0-15,-1 0 0 16,1 0 0-16,-1 0 2 0,3 0-2 15,-3 0 0 1,-1 0-2-16,1 0 4 0,-3 0-4 16,-1 0 2-16,0 0 0 15,1 0-2-15,-1 0 4 16,4 0-2-16,-4 0 0 16,4 0 2-16,0 0-4 15,-4 0 2-15,4 0 0 16,0 0 2-16,-4 0-4 15,4 0 2-15,-7 0 0 16,0 0 0-16,0-1 2 16,4 1-2-16,-1 0 0 15,1-4 0-15,-1 4 0 0,1-3 0 16,2 0 0-16,-2 1 0 16,-1 1 0-16,4 1-4 15,-4 0 4-15,1 0-1 16,-1 0 1-16,4 0 0 15,-7 0-2-15,7 0 4 16,-5 0-4-16,3 0 4 16,-3 0-4-16,3 0 2 15,0 0 0-15,-3 0 0 16,-2 1-2-16,-3-1 4 16,2 0-2-16,1 0 0 15,-3 0 0-15,0 0 0 16,0 0 0-16,0 0 2 15,0 0-4-15,0 0 4 0,0 0-2 16,0 0-2-16,0 0 4 16,5 0-4-16,-5 0 4 15,3 0-2-15,-3 0 0 16,0 0 0-16,2 0 0 16,-2 0 0-16,3 0 0 15,-3 0 0-15,0 0 0 16,3 0 1-16,-3 0-1 15,0 0 0-15,0 0 2 16,0 0-2-16,0 0 2 16,0 0-1-16,0 0 1 15,0-1 1-15,0 1-1 16,0 0 3-16,0 0-2 0,0 0-1 16,0 0 1-16,0 0 0 15,0 0-1-15,0 0 2 16,0 0-3-16,0 0-1 15,0 0 0-15,0 0 2 16,0 9 1-16,0 0-3 16,0-3 0-16,0 2 2 15,0-4-2-15,-3 1 2 16,3 1 0-16,0-3-2 16,0-1 0-16,0 2 0 0,0-1-2 15,0-3 4 1,0 0-4-16,0 0-15 0,0 0-16 15,0 0-27-15,0 0-37 16,0 0-3-16,0 0-39 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04.3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161 16 57 0,'-8'-6'29'15,"3"3"-3"-15,5-1 6 16,-2 3-11-16,2-1-8 16,0 0 7-16,0 2-2 15,0 0-2-15,-3 0 1 16,0 0 2-16,3 0-7 16,-10 18 3-16,-3 17 4 15,-6 11-10-15,-7 7-4 16,3 1-2-16,1-8-2 0,7-7 0 15,4-14-1 1,9-7 1-16,2-13-4 0,0-4-2 16,0-1 5-16,0 0 2 15,0-1 1-15,8-17 1 16,8-7-3-16,1-3 1 16,-8 4-1-16,4 1-1 15,-3 8 0-15,-7 5 0 16,0 9-2-16,4 1-5 15,-1 0 3-15,7 10 3 16,3 6 4-16,4 5-1 16,-2 0-2-16,7-1 1 0,-3-3-1 15,4-3 0 1,0-4 0-16,-3-2 1 0,-4-1-1 16,-3-6 1-16,-6 1-1 15,-5-2 1-15,-2 0 0 16,-3 0 1-16,0 0 1 15,0 0 1-15,0 0 0 16,0 0 8-16,0 0-3 16,-3 0-6-16,-5-3 3 15,-5-6 0-15,0-2 0 16,0-4 0-16,3-1 1 16,-3-5-2-16,0-7 0 15,0-5 2-15,-3-3-4 16,3 0 4-16,4 2-2 15,-1 6-1-15,5 7 7 0,0 8-9 16,2 8-3-16,0 5-7 16,3 0-25-16,0 3-31 15,0 23-1-15,3 15-105 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24.2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134 0 195 0,'0'-2'78'0,"-3"2"-43"0,-3 5 16 15,2 10-13-15,4 5-21 16,0 3-8-16,0 1-1 15,0 1-2-15,4 1-2 16,2-3-3-16,4 0-1 16,-2-7 1-16,2 1 1 15,1-3 0-15,-3-2 1 16,-1-1-2-16,3-4 0 16,-7-2-1-16,3-2 2 15,-6 0-2-15,0 1 1 16,0-4 0-16,0 1 9 15,0 1 16-15,-9-2-3 0,-8 3 5 16,-7-1-2-16,-2 0 3 16,0-2-12-16,-3 0-10 15,3 0-2-15,8 0-4 16,5 0-5-16,0-2-26 16,10-3-58-16,3-2-81 15,0 6-21-15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23.8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191 15 66 0,'0'-9'48'16,"0"6"-23"-16,0 0 22 15,0 1 0-15,0 2-5 16,0 0-11-16,0 0-6 16,0 0 1-16,0 0-3 15,-10 8-4-15,-2 10 1 16,-7 4 0-16,0 4-4 16,-4 4-5-16,2 1-4 15,1-2-1-15,4-2-3 16,1-6-5-16,5-1 4 15,1-6-15-15,2-4-29 0,4-5-22 16,0-2-26-16,3-3-18 16,-4 0-47-16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30.7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44 184 0,'-16'-3'105'0,"0"3"-88"0,-2 0 1 16,5 1 24-16,8 10-27 16,2 0-13-16,3 0-1 15,0 2-2-15,3-3-2 16,13 0 5-16,-1-4-4 16,1-2 3-16,5-4-2 15,-3 0-1-15,-2-12 1 16,-3-4 3-16,-3 3-1 0,-4-4 2 15,-6 1 0-15,0 2 3 16,-6-1 15-16,-14 5 9 16,4 5-2-16,-5 5-17 15,0 0-8-15,5 10-6 16,8 10-1-16,8 3-51 16,0 3-33-16,19-4-69 15</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30.1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125 26 216 0,'3'-2'55'0,"-3"-6"-49"16,0 1 20-16,0 1 13 15,0 4-16-15,0-1-7 16,0 1 0-16,0 2-5 0,0 0 0 15,0 0 1 1,0 0 3-16,0 0-2 0,0 0 4 16,0 0 2-16,0 0-2 15,0 0 0-15,0 0-6 16,0 0-3-16,0 0-2 16,0 0-1-16,0 0 0 15,0 0 2-15,0 10 1 16,-7 8 7-16,-2 7 3 15,-4 1-13-15,0 2 0 16,3-2-3-16,-3-3 1 16,0-2-2-16,4-1-1 15,-1-4-4-15,0 1-20 16,2-6-23-16,0-1-14 16,5-2-33-16,1-3 7 0,2 2-12 15,0-3 1-15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03.3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92 82 176 0,'0'-4'32'0,"0"-12"-27"0,0 3 23 16,-3 5 6-16,3-3-12 15,0 2-2-15,0 0-4 16,0 3 5-16,0 1 3 16,0 4 2-16,0-1 1 15,0 0-2-15,0 2-1 16,0 0 5-16,0 0-20 15,0 0-12-15,0 0 0 16,0 15-3-16,0 24 12 16,0 20 8-16,-13 25-11 15,-6 13 5-15,-1 0-7 0,1 2-2 16,6-14-14-16,6-13-21 16,7-14-34-16,0-22 0 15,0-16-17-15,13-17-13 16,3-3-13-16</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23.2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38 102 0,'0'-7'132'15,"0"-4"-104"-15,-4-1 24 16,1 6-1-16,1 4-1 16,2 1-9-16,0 1-8 15,0-2-4-15,0 2-9 16,0 0-2-16,0 0 0 15,0 0 2-15,0 0 6 16,5 11 3-16,2 14-4 16,-4 11 5-16,-3 11-8 15,0 12-1-15,0 6 19 0,-6 2-24 16,2-6-11 0,1-8-1-16,3-5-4 0,0-10-4 15,0-9-21-15,0-9-39 16,0-11-45-16,3-7-33 15,1-2 14-15,2-5-5 16,-1-16-17-16</inkml:trace>
</inkml:ink>
</file>

<file path=word/ink/ink68.xml><?xml version="1.0" encoding="utf-8"?>
<inkml:ink xmlns:inkml="http://www.w3.org/2003/InkML">
  <inkml:definitions>
    <inkml:context xml:id="ctx0">
      <inkml:inkSource xml:id="inkSrc0">
        <inkml:traceFormat>
          <inkml:channel name="X" type="integer" max="3840" units="cm"/>
          <inkml:channel name="Y" type="integer" max="1227" units="cm"/>
          <inkml:channel name="T" type="integer" max="2.14748E9" units="dev"/>
        </inkml:traceFormat>
        <inkml:channelProperties>
          <inkml:channelProperty channel="X" name="resolution" value="72.31638" units="1/cm"/>
          <inkml:channelProperty channel="Y" name="resolution" value="41.1745" units="1/cm"/>
          <inkml:channelProperty channel="T" name="resolution" value="1" units="1/dev"/>
        </inkml:channelProperties>
      </inkml:inkSource>
      <inkml:timestamp xml:id="ts0" timeString="2023-02-21T14:31:27.4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30:27.9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 4 141 0,'0'-4'168'16,"0"2"-137"0,0 2 21-16,0 0 36 0,0 0-46 15,0 5-27-15,0 9-9 16,-4 4-6-16,2 2 0 15,-1 1-11-15,3-2-78 16,0-1-73-16,0 0-117 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5:39.339"/>
    </inkml:context>
    <inkml:brush xml:id="br0">
      <inkml:brushProperty name="width" value="0.025" units="cm"/>
      <inkml:brushProperty name="height" value="0.025" units="cm"/>
      <inkml:brushProperty name="color" value="#FF0066"/>
    </inkml:brush>
  </inkml:definitions>
  <inkml:trace contextRef="#ctx0" brushRef="#br0">923 334 96,'-53'-21'-96</inkml:trace>
  <inkml:trace contextRef="#ctx0" brushRef="#br0" timeOffset="379.21">559 186 160,'-110'-45'940,"-147"-53"622,211 84 649,-83-13 0,128 26-2200,1 1 0,-1 0 0,1 0 0,-1 0 0,1 0 0,-1 0 0,1 0 0,-1 0 0,1 0 0,-1 0 1,1 0-1,-1 0 0,1 0 0,-1 0 0,1 0 0,-1 0 0,1 1 0,-1-1 0,1 0 0,-1 0 0,1 1 0,-1-1 0,1 0 0,0 0 0,-1 1 0,1-1 0,-1 1 0,1-1 0,0 0 0,0 1 0,-1-1 0,1 1 0,0-1 1,0 0-1,-1 1 0,1-1 0,0 1 0,0 0 0,2 21-2471,3-6 480</inkml:trace>
  <inkml:trace contextRef="#ctx0" brushRef="#br0" timeOffset="2301.53">425 159 3876,'2'-14'13234,"-5"5"-8771,2-1-4227,17-1 248,3 2-561,1 0 0,1 2 0,-1 0 0,1 2 0,0 0 0,39-3 0,-59 8-3,-1 2 113,0 0 0,0 0 0,0 0 0,0-1 0,-1 1 0,1 0 0,-1 0 0,1 0 0,-1 0 0,0 0 0,1 0 0,-1-1 0,0 1 0,0 0 0,-3 2 0,-23 23 152,23-24-178,1-1 0,-1 1 1,1 0-1,0 1 0,0-1 0,0 0 0,0 1 0,1 0 0,-4 5 1,7-9-76,0 1 0,-1-1 0,1 1 0,0 0 1,0-1-1,0 0 0,0 1 0,-1-1 1,1 1-1,0-1 0,0 0 0,0 0 1,0 1-1,0-1 0,0 0 0,0 0 0,0 0 1,0 0-1,0 0 0,0 0 0,1-1 1,29 1-503,-31 0 538,20-3-320,-15 2 339,0 0 0,-1 1 0,1-1 1,0 1-1,0 0 0,0 0 0,0 0 0,0 1 0,7 2 0,-11-2 58,0 1 0,0 0-1,0-1 1,0 1 0,0 0-1,0 0 1,-1 0 0,1 0-1,-1-1 1,0 1 0,1 0-1,-1 0 1,0 0 0,0 0-1,0 0 1,0 0 0,0 0-1,-1 2 1,-8 39 815,7-40-822,0 0 0,-1 1 1,1-1-1,-1 0 0,0 0 0,0-1 1,0 1-1,0 0 0,0-1 1,0 0-1,-1 0 0,1 0 0,-1 0 1,0 0-1,1-1 0,-1 0 1,0 0-1,0 0 0,0 0 0,0 0 1,0-1-1,0 0 0,0 1 0,0-2 1,-6 0-1,6 1-819,0-1 0,0 0 0,1-1 0,-1 1 0,0 0 0,1-1 0,-1 0-1,1 0 1,0 0 0,-4-3 0</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30:27.5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16 135 0,'0'-6'44'15,"0"1"-18"-15,0 4 21 16,0-1-8-16,0 0-12 16,0 0-3-16,3 1 2 15,-3-3-5-15,0 1-1 16,0 2 10-16,0 1 3 15,0 0-10-15,0 0-5 0,0 0-13 16,0 0 1-16,0 0-4 16,0 0-4-16,0 0 2 15,0 11 14-15,0 5-3 16,0 6-4-16,0-1-4 16,0-1-3-16,0-4 7 15,0-1-7-15,0-4 0 16,0 1 0-16,0-3 3 15,0-4-4-15,0-2 1 16,0 0 1-16,0-3-1 16,0 0-1-16,0 0-1 15,2 0 2-15,6 0 7 16,-3 1-7-16,5 0 3 0,3-1-2 16,-4 0-1-16,4 2 2 15,3 0-2-15,0 1-2 16,1 0 4-16,2-1-2 15,0-1-2-15,1-1 4 16,-1 0-4-16,4 0 2 16,-4 0-1-16,-1 0-2 15,3 0 3-15,-3 0-4 16,6 0 4-16,-9 0 0 16,4 0-3-16,-3-4 5 15,0 2-6-15,0-3 4 16,1 5 0-16,-5 0-1 0,1 0 1 15,0 0 0 1,3 0 0-16,1 0 0 0,-1-2 0 16,3 1 0-16,-1 0 0 15,3-2-2-15,-3 2 4 16,5-1-2-16,-4-1 0 16,4 0-2-16,-4 0 2 15,3-1 0-15,-3 3 2 16,0-3-4-16,1 2 4 15,-4-1-2-15,0 3-2 16,-3 0 2-16,-5 0 0 16,2 0 0-16,1 0 0 15,2 0-2-15,-5 0 2 0,5 0 0 16,3 0 0 0,-3 0 2-16,3 0-4 0,7 0 2 15,-7 0 2-15,4 0-2 16,-1 0 0-16,-3 0 0 15,0 0 0-15,0 0 0 16,4 0-2-16,-7 0 4 16,3 0-2-16,-3 0-2 15,-2 0 4-15,7 0-4 16,-7 0 4-16,6 0-2 16,-1 0-2-16,-3 0 4 15,3 2-2-15,0-2 0 16,0 1 0-16,0-1 0 15,0 0 0-15,0 0 0 0,1 0 0 16,-6 0-2-16,7 0 6 16,-10 0-6-16,3 0 2 15,-6 0 0-15,0 0 0 16,-5 0 0-16,0 0 0 16,0 0 0-16,0 0-2 15,0 0 2-15,3 0 0 16,-3 0 0-16,0 0-1 15,0 0 2-15,0 0-1 16,0 0 0-16,0 0 2 16,0 0-2-16,0 0 3 15,0 0 1-15,0 0 2 16,0 0 4-16,0 0 4 0,0-1 7 16,0-4 4-1,0 0-20-15,0-6 0 0,0 0 3 16,0-1-5-16,0-3-1 15,0 4-4-15,-3 1 4 16,3 3-2-16,0 4-5 16,0 1-24-16,-5 2-28 15,5 0-33-15,0 0-69 16,0 0-14-16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30:24.0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29 110 0,'0'-2'17'16,"0"-1"17"-16,0 0 16 16,0 1-10-16,0 2-15 15,0 0 1-15,0 0 4 0,0 0 1 16,0 0-7-1,0 0 0-15,0 0-1 16,0 0-5-16,0 0-2 0,0 0-1 16,-3 0-1-16,3 0-2 15,0 0-6-15,-3 0-5 16,3 0 2-16,0 5 13 16,0 3 3-16,0 4-10 15,0 1 1-15,0 0-1 16,0 3 5-16,0-2-3 15,-2 2 1-15,2-3-2 16,0 2-4-16,0-3 1 16,0-3-5-16,0-2 3 15,0-2-3-15,0-2-4 16,0-1 2-16,0-2 2 0,5 0-4 16,-2 0 6-16,10 0-3 15,-3 0 3-15,3 0 0 16,-2 0-3-16,2-2-1 15,-8 1 4-15,5-1-4 16,-1-1 0-16,4 1 0 16,0 0 2-16,0 1-2 15,0-1-2-15,-3 2 2 16,3 0-2-16,-4 0 2 16,4 0 2-16,0 0-4 15,-3 0 4-15,3 0-2 16,0 0 0-16,-4 0 2 0,4 0-4 15,3 0 2-15,-6 0-2 16,6 0 0 0,-1 0 4-16,-2 0-2 0,1-2 2 15,-1 1-2-15,0 1 0 16,0 0 0-16,-5 0 0 16,2-2 0-16,0 2 2 15,-1 0-4-15,1 0 2 16,6 0 2-16,-3 0-4 15,6-3 2-15,-2 3-2 16,-1-2 0-16,3 1 2 16,-3-1 0-16,0 0 0 15,1-1 2-15,-8 3-4 16,0-2 1-16,1 2 2 16,-4 0-1-16,-1 0-1 0,3 0 2 15,2 0-1-15,-1 0 0 16,6 0 2-16,-2 0-4 15,8 0 2-15,-3 0 0 16,1-3 0-16,4 1 2 16,-4-1-5-16,1 2 3 15,-4-1 1-15,0 2-1 16,-3 0 2-16,0-4-4 16,0 3 4-16,-4-1-4 15,4 0 1-15,3 1 1 0,-3-1 1 16,-3 1-1-1,3 1 0-15,-4 0 0 0,1-2 0 16,3 2 2-16,0 0-4 16,3 0 4-16,-3-3-2 15,0 1 0-15,2 0 0 16,1-1-2-16,-3 3 4 16,0-2-2-16,-3 2 0 15,-1 0 0-15,-2 0-2 16,-1 0 2-16,-6 0 0 15,3 0-1-15,-3 0-1 16,0 0 2-16,0 0 0 16,0 0-2-16,0 0 2 15,4 0 0-15,-1 0 0 16,3 0 0-16,1 0 2 0,-1 0 0 16,4 0-2-16,-4 0 0 15,4 0 0-15,-7 0 0 16,1 0 0-16,-1 0 0 15,-3 0 0-15,3 0 1 16,-3 0-1-16,0 0 4 16,0 0-4-16,0 0 4 15,0 0 5-15,0 0-4 16,0 0 18-16,0 0 5 16,0 0 2-16,0 0-9 15,0-8-21-15,-3 2 14 16,0-6-3-16,-1 2 2 0,1-1-4 15,0-3-2 1,3 3 1-16,0 1 2 0,0 1-8 16,0 0-4-16,0 1 2 15,0 8-1-15,0-3-4 16,0 3-16-16,0 0-24 16,0 0-19-16,0 0-21 15,-3 0-37-15,-1 3-26 16,1 12-27-16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30:22.2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8-3 34 0,'0'-1'100'16,"0"-2"-60"-16,0 3-13 16,0 0 5-16,0 0-13 15,0 0-15-15,0 1 7 16,0 11 6-16,0 1-7 15,0 0 0-15,0-5 3 16,0 4-4-16,0-4-3 16,0 0-1-16,0 0-3 15,0 2-1-15,0-2 1 16,-3 2-1-16,3 0-1 0,0 2-4 16,-3-1-17-16,3-1-22 15,-3 0-25-15,3-3-40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30:06.7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229 41 49 0,'5'0'23'0,"-5"-2"-23"16,0 0 0-16,0 2 1 15,0 0 0-15,0 0-1 16,0 0 5-16,0 0 6 16,0 0-1-16,0-2 2 15,0 2 3-15,0 0 0 16,0 0-1-16,0 0-2 15,0 0-2-15,0 0-6 16,0 0-4-16,0 0 1 16,0 0 0-16,0 0 1 0,0-1-2 15,0-1 2-15,0 0-2 16,0-2 10-16,0-1-7 16,0-2-3-16,0 1 7 15,0 2-5-15,0 3 7 16,-10-1-6-16,0 2-4 15,0 0 5-15,-6 0-2 16,0 3-1-16,3 7-1 16,0 3 0-16,2 4 1 15,-2-2-1-15,0 1 2 16,3 2-1-16,-3 0 1 0,7 0 0 16,-1-1 2-1,-2 2-2-15,2 0 2 0,2 0-1 16,-3 4-1-16,8 0-1 15,0 2-1-15,0-2 1 16,0 2-1-16,0-1 0 16,0 1 1-16,0-2-1 15,3-2 1-15,2-3-1 16,-5-1 0-16,2 1 0 16,1-5 0-16,0 0 0 15,1 0 0-15,-1-1 0 16,-3-2 0-16,3 0 1 0,-3-2-1 15,0 0 0 1,0 2 2-16,0 2-1 0,0-4 0 16,-6 2 1-1,-4-2-2-15,0 0 2 0,2-1-1 16,-2-1-1-16,0-3 0 16,4 1-3-16,-1-3-2 15,7-1-1-15,-3 0-4 16,3 0 0-16,0 0-2 15,0 0-6-15,0 0 10 16,0 0 10-16,0 0-1 16,3-1-2-16,0 1-2 15,1 0 2-15,2 0 1 16,-3 0 4-16,4 7 0 16,-1 0-2-16,1 5 2 15,-2 1-3-15,3 2 1 16,-3-2 0-16,2 2 0 0,-7 1 3 15,3-1 0-15,-3 0-3 16,3 3 0-16,-3-1 1 16,0 6 0-16,0-2 5 15,0 0 11-15,0 1-14 16,0 1-3-16,0 0 0 16,-6 7-1-16,-4 0 11 15,3-1-3-15,2 0-7 16,2-2-1-16,-4-1 0 15,4 3 0-15,0 0 1 0,0-7-2 16,3-2-3-16,0-8 0 16,3-6 1-16,13-4-1 15,2-2 9-15,8 0-7 16,6-2 7-16,0-9-9 16,-7-1-7-16,1 5-37 15,-3 4-21-15,-5 3-65 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48.0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5 68 0,'0'-4'61'16,"0"3"-25"-16,0 1 2 15,0 0-15-15,0 0-7 16,0 0-7-16,0 0-1 16,0 0-2-16,0 0-1 15,0 0-3-15,0 0-5 16,0 0 22-16,0 1 0 15,6 7-10-15,-1 1 9 16,5 2-1-16,6 1-1 16,0 1 3-16,10 1-4 15,0 3-1-15,5-1-6 16,2-1-4-16,-1 1-1 0,7-1-2 16,-7-2-3-1,-1-1-12-15,-2-1-27 0,0-1-34 16,-6 1-40-16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47.4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2628 35 0,'0'-5'26'16,"0"2"-17"-16,0 1 16 15,0 1-3-15,0 1-9 16,0 0 6-16,0 0 5 15,0 0 1-15,0 0-7 16,0-2-3-16,3 2-5 16,-3 0 1-16,0 0-3 15,0 0-2-15,0-1-2 16,3-1-1-16,4-1-1 16,-1 1-1-16,4-2 1 0,-3 4-1 15,2-1-1-15,1-1 0 16,-5 2 1-16,6 0-1 15,2 0 0-15,-8 0 0 16,5 0 0-16,3 0 0 16,-2 0 0-16,2 0 1 15,-2 0-1-15,-1 0-1 16,0 0 1-16,-1 0 0 16,4 0 0-16,0 0 1 15,0 0-1-15,3 0 0 16,-3 0 0-16,3 0 0 0,0 0 0 15,1 0 0 1,-4 0 0-16,-1 0 0 0,1 0 0 16,0 0 0-16,3 0 1 15,-1 0-2-15,-2 0 2 16,5 0-1-16,-2 0-1 16,0 0 2-16,10 0-1 15,-8 0 0-15,8 0 1 16,-4 0-2-16,4 0 2 15,-3 0-1-15,6 0-1 16,0 0 2-16,-3 0-1 16,-1 0-1-16,1 0 1 15,-3 0-1-15,-2 0 2 16,5 0-1-16,-2 2 0 16,-3-1 0-16,2-1 0 15,0 0 0-15,-1 0 0 0,4 0 1 16,-7 0-1-16,4 0 0 15,-1 0 0-15,1 0 0 16,0 0 0-16,-1 0 0 16,-6 0 0-16,-1 0-1 15,-2 0 1-15,0 0 0 16,0 0 0-16,0 0 0 16,0 0-1-16,-2 0 1 15,-3 0 0-15,2 0 0 16,3 0 0-16,0 0 0 15,0 0 0-15,-4 0-1 16,8 0 1-16,-1 2 1 16,3-2-1-16,0 0 0 0,4 0 0 15,0 0 0-15,2 0 1 16,1 0-1-16,3 0 0 16,-1 0 0-16,1 0 0 15,7-2 0-15,-4-1 0 16,3-3 1-16,7 3-2 15,-3-3 2-15,3 1-1 16,0-1 0-16,2-1 0 16,6 1 0-16,-3-1 0 15,5-1 0-15,-1 3-1 16,1-3 1-16,-4 3 0 16,-4 0 0-16,3 2 0 0,-3 3 0 15,1-2 0-15,-3 0 0 16,3 1 0-16,-3 1 0 15,0-2 0-15,0 1 0 16,-5 1 0-16,2-2 0 16,0 0 0-16,0 0 0 15,-1 2 0-15,1-6 0 16,0 3 0-16,-2 0 0 16,2-1 0-16,-7 1 0 15,1 1 0-15,2 0 0 16,1 2 0-16,-4 0 0 15,-3 0 0-15,3 0-1 16,-1 0 2-16,0 0-1 0,1 0 0 16,-1 0 0-16,6 0 0 15,-3 0 1-15,1 0-1 16,-2 0 0-16,-1 0 0 16,0-3 0-16,4 0 0 15,1 0 0-15,0 1 0 16,2 0 0-16,-5 2 0 15,5 0-1-15,-7 0 2 16,4 0-1-16,-4 0-1 16,3 0 1-16,1 2 0 15,-2 1 2-15,3 1-1 16,-3-3 1-16,5 2 0 16,-4-3-1-16,4 4 0 15,3-3 0-15,-3 3 0 0,6-2 0 16,-3-1-1-16,2 1 1 15,1-1-1-15,0 2 0 16,7-1 2-16,-7 1-2 16,4-3 5-16,-4 0 0 15,-3 2-1-15,2 0-1 16,1 0 0-16,3 1-2 16,-2 0-1-16,-1-1 0 15,0 1 0-15,-1-1 1 16,1 1-1-16,0-1 2 15,1 1-2-15,2-3 0 0,-3 0 1 16,7 2-1 0,-5-1 0-16,5 1 1 0,-1-1-1 15,-2 3 0-15,-1-3 1 16,-3-1-1-16,-1 4 0 16,3-1 0-16,-5 2 1 15,0-2-1-15,-5 0 0 16,5 2 0-16,-3-4 0 15,0 4 0-15,6-1 0 16,-8-1 1-16,5-3-1 16,5 2 1-16,-6-2 0 15,0 0-1-15,1 0 2 0,0 0-2 16,-3 0 0 0,0 0 0-16,-5 0 0 0,0 0 0 15,-5 0 0-15,-8 0 0 16,2 0 0-16,-10-2 0 15,0 2 0-15,-4-1 0 16,-6 1 0-16,1 0 0 16,-1 0 0-16,-3 0-2 15,0-2 2-15,0 2 2 16,0 0-2-16,0 0 0 16,0 0 0-16,0 0 0 15,3 0 0-15,4 0 0 16,-1 0 0-16,0-1 0 15,7 1 0-15,-3-2 0 16,3 1 0-16,6-1 0 0,1 2 0 16,2-3 0-16,-2 2 0 15,4 1 0-15,2-3 0 16,0 0 0-16,0-2 0 16,0 0 0-16,-1-2 0 15,1 2 0-15,-3-1 1 16,3 1-2-16,-7-3 1 15,-3 4 1-15,-3 0-1 16,-3 0 0-16,-4 2 0 16,-3 2 0-16,1-3 0 15,-1 1 1-15,0 1 0 16,4-1 1-16,2-1-2 0,1 2 0 16,3-5 0-1,6 1 0-15,-4 1 1 0,11-1-2 16,-2-2 1-16,-3 0 1 15,-1 1-1-15,2-1 0 16,-6 1-1-16,0-1 1 16,-3 2 2-16,-6-2-2 15,-1 4 1-15,1 0 0 16,-7 0 2-16,0 3 3 16,0 0 3-16,0-3-2 15,0 1-6-15,0 0 1 16,0-1 0-16,0 0 1 15,0-1-3-15,0 0 2 16,0-2-2-16,0 0 0 0,0-2 1 16,0-2-1-16,-4-2 2 15,1-2-4-15,0-3 4 16,0 0-1-16,-4 4-1 16,4-3 0-16,-3 0 1 15,2-1-2-15,1-1 0 16,0 0 1-16,3-2-2 15,0 4 2-15,0-6 0 16,0 3-2-16,0-3 3 16,0 1-1-16,0-2 0 15,0 2 0-15,0-1 0 0,0 1-1 16,0-2 1 0,0 0 0-16,0 0 0 15,0-2-1-15,0 1-1 0,0 0 2 16,0 0-1-16,0-1 1 15,0 2 0-15,0 0 0 16,-3 0 0-16,3-2 1 16,-3 5-2-16,-1 1 0 15,1-4-7-15,3 5 7 16,0-4 1-16,0 1-1 16,0 4 1-16,0-2-1 15,0-4 1-15,0 3 1 16,0 0-2-16,0-1 1 15,0 1-1-15,-3 0 0 16,0 0 1-16,-4 1-1 0,1-1-5 16,3 0 5-1,-4 2 0-15,1-3 0 0,2 4-5 16,-2-2 2-16,-1-3 4 16,1 4 0-16,1-3 0 15,-6 1-1-15,9 0 1 16,-6 1 1-16,5-4-2 15,1 3 1-15,-1-1 0 16,-2-1 0-16,2 2-1 16,3-1 0-16,0 0 0 15,0 0 0-15,0-2 1 16,0 1-2-16,0 2 2 0,0 1 0 16,0 1 0-1,0-2 0-15,0-2-1 0,8 3 1 16,-3 1 0-16,-2-2 0 15,5 2-1-15,-3 0 1 16,3 0 0-16,-6-2-4 16,1 2 3-16,3-2 1 15,-6 2-2-15,0 0-1 16,4 1-4-16,-4 1 6 16,0 0 0-16,0-1-6 15,0 0-3-15,0 1 10 16,0 1 0-16,0 4 0 15,0-1 0-15,0 1-14 0,0-1 7 16,0 1 8 0,0-1-2-16,0 4 0 0,3-2 1 15,-3-1-4-15,0 1-2 16,0-5-1-16,0-1-4 16,0-1 2-16,0-1 1 15,0 2 8-15,0-1-3 16,0-1 0-16,-3 0-1 15,-4 0-1-15,1 1 7 16,4-1-2-16,-6 4-1 16,3 0 1-16,-3 1-1 15,3 3-8-15,-3-1 9 16,3 1 0-16,-3 0 0 16,8 3 1-16,-3 3-1 0,1-3 1 15,2 5 1-15,0-1-2 16,0 1 2-16,0 1 3 15,-3-3-2-15,3 4-3 16,0-3 1-16,0-2-1 16,0 0 0-16,0-3 0 15,0 0 0-15,0-2 0 16,0-2-2-16,-5 1-1 16,2 1-2-16,-5-1 4 15,1 2-4-15,-6 1 5 16,7 2 1-16,-4 2 0 15,4 3-2-15,2-1 0 16,-2 2 1-16,3 0-3 0,3 0-1 16,0 0-3-1,0 0-4-15,0 0 0 0,0 0 4 16,0 0 0-16,0 0 4 16,0 0 4-16,0 0 1 15,0 0 1-15,0 0 4 16,0 0 0-16,0 0-2 15,0 0 3-15,0 0-1 16,0 0-2-16,0 0-2 16,0 0 0-16,0 0-1 15,0 0 3-15,0 0 2 16,0-2 2-16,0 2-1 0,0 0-2 16,0 0 0-16,0 0-1 15,0 0-2-15,0 0-1 16,0 0 1-16,0 0-2 15,0 0-1-15,0 0-1 16,0 0-5-16,0 0 4 16,0 5 3-16,0 8 27 15,0 4-21-15,-10 4 5 16,0 7 1-16,-6 3 1 16,3 1 2-16,-3 0-7 15,-3-2-2-15,6-2-5 16,0-3-1-16,3-6 0 15,4-5-3-15,6-8-34 16,0-2-25-16,0-4-6 0,0 0-39 16</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36.7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390 3 24 0,'0'0'79'0,"-2"-1"-41"16,2-1 13-16,0 2 2 16,0 0-21-16,0 0-15 15,-5 0 1-15,2 0 4 0,-2 0-7 16,-11 2-10-16,-2 6 9 16,-6 5 6-16,-2 0 3 15,-6 4-4-15,-1-1 1 16,-2 2-2-16,-1-1-8 15,1 1 3-15,3-4-1 16,4 3-5-16,4-4-2 16,9-2-4-16,2-3-1 15,10-1 0-15,-2-2-3 16,5-2-4-16,0-1-1 16,0-1 7-16,0 1-4 15,5 1 2-15,3 1 6 16,13 0 0-16,5 1-1 0,5 0 14 15,4 2-7-15,1-4 2 16,6 2-1-16,0 0-5 16,-4-3 0-16,8-2-4 15,-6 0 1-15,-4 0-2 16,-7 0-10-16,-13 0-23 16,-9-2-51-16,-7 2-22 15,0 0-63-15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9:35.5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87 21 0,'0'0'20'15,"0"0"5"-15,4 0 10 16,-4 0-4-16,0-1-5 15,0 1 2-15,0 0-4 16,0-2-5-16,0 2-7 16,0-2-4-16,3 2-2 0,-3 0 0 15,0-1-1-15,0 1-2 16,3-3-2-16,0 3 1 16,-3 0 0-16,0 0-1 15,0 0-3-15,4 0 2 16,-1 0 2-16,3 0-1 15,1 0-1-15,1 0 0 16,5 0 0-16,3 0 0 16,5 0 1-16,0 0 0 15,5 0-2-15,6 0 1 16,4 0 0-16,-4 0 0 16,4 0 1-16,2 0-1 15,1-3-1-15,-3-1 2 0,6 1-1 16,-2-1 0-1,-1 0 0-15,3 2-1 0,-6-1 2 16,-1 3-1-16,-3-2-1 16,4 2 2-16,-7 0-2 15,2 0 2-15,-2 0-2 16,-3 0 1-16,0 0 1 16,3 0-2-16,-3 0 1 15,3 0 1-15,0-2-2 16,3 2 2-16,-3-1-2 15,3 1 1-15,-4-2 0 16,6 2 1-16,-3 0-1 16,1 0 0-16,4 0-1 15,-4 0 2-15,7 0 0 0,-4 0-2 16,7-2 1 0,0-1 0-16,2 0 0 0,1 1 1 15,4-1-2-15,-4 1 1 16,3-1 1-16,7-1-2 15,0 1 1-15,0-2 1 16,2 4-2-16,-2-2 2 16,-4-1-1-16,4-1 0 15,-3 3 0-15,-2-1 0 16,5 0 0-16,-3 0 0 16,-4 1 0-16,4-1 0 15,-4 1 0-15,1-1 0 16,1 0 1-16,2 3-2 15,-1-4 1-15,1 3 0 0,0-1 0 16,-4 2 0-16,-3 0 0 16,-1 0 1-16,5 0 0 15,-7 0-2-15,6 0 2 16,-3 0-1-16,0 0 0 16,-3 0 1-16,-1 0 2 15,1 2 0-15,0-1 2 16,-3 3-1-16,0-3-3 15,2 4 0-15,-2 0-1 16,3-1 2-16,0 2-1 16,-1-3-1-16,4 2 4 15,-3-1-2-15,10-1 1 16,3 0 2-16,3 0-3 0,0-1 4 16,2 1 0-16,1-1 0 15,1 3 1-15,2-2-3 16,1 0-1-16,-2-1-1 15,5 1 1-15,0 1 1 16,3-3 0-16,3 1 0 16,-1 0 1-16,4-2 0 15,4 0-1-15,-3 1 3 16,-1-1 1-16,6 2-1 16,1 0 3-16,-7-1-4 15,-4 2-2-15,-2-3-2 16,-3 2-2-16,0 1 0 15,-17-1-15-15,-12-2-29 0,-21 4-60 16,-18-1-89-16</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34.5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81 116 0,'0'-12'19'16,"0"1"-19"-16,0 6-1 15,0 3 4-15,0-1-2 16,0 3-5-16,0 0-10 16,0 0 3-16,0 0 2 15,0 0-3-15,0 0 2 16,0 0 1-16,0 0 6 0,0 0-3 16,0 0-4-16,0 0 3 15,0 0 7-15,0 0 1 16,0 0 4-16,0 0 4 15,0-3 4-15,0-1 2 16,0 3 2-16,0 1-5 16,0 0 0-16,0 0 1 15,0 0-2-15,0 0 0 16,0 0 13-16,0 0-5 16,0 8-10-16,0 5-3 0,0-2-2 15,0 3 0 1,0-1 2-16,0 0 1 0,0 0 1 15,0 0-5-15,0-1 1 16,0-2-1-16,0-2-2 16,0-3 1-16,0 0-2 15,0-2 0-15,5-1 0 16,-2 1 2-16,2-3-2 16,3 0 1-16,2 0 4 15,6 0-2-15,0 0 3 16,5 0-3-16,12-3-2 15,-4 0 0-15,3-3 0 16,0 3-1-16,0 0 0 0,1 0 0 16,-4 0 0-1,-7 1 0-15,1 2 0 0,-7-4 0 16,-1 4 0-16,1 0 0 16,0 0 0-16,2 0 1 15,0-1-1-15,-2-1 1 16,3 0 1-16,1-2 0 15,-1 2 1-15,0-1-2 16,-2-2 2-16,-1 1-2 16,-3 4 0-16,3-3-1 15,-3 3 1-15,0 0-2 16,-4 0 2-16,1-2-2 16,0 2 2-16,-1 0 0 15,1-1-2-15,0 1 1 0,3 0 0 16,-2-2 0-1,2 2 1-15,3-1-1 0,2 1 0 16,0-4 0-16,1 3 0 16,-3-3 0-16,4 1 0 15,-4 0 0-15,0 1 0 16,-3 1 0-16,0 1 0 16,-3-2 0-16,-1 0 0 15,1 2 1-15,3 0-1 16,-4 0 4-16,4 0 11 15,0 0-7-15,3 0-8 16,1 0 3-16,-1 0-3 16,0 0 2-16,0 4-2 15,0-1 0-15,-3-3 2 16,0 1-2-16,0-1 2 0,0 0-1 16,0 0-1-16,-2 0 10 15,2 0-9-15,-3 0 0 16,-3 0-1-16,2 0 5 15,1 0-4-15,-4 2 0 16,4 1-1-16,0 1 6 16,-1-3-6-16,1 1 1 15,0 1 0-15,-4 0-1 16,7-1 0-16,-6 1 3 16,5-3 2-16,5 0-3 15,-5 0-2-15,1 0 1 16,4 0 0-16,-5 0-2 0,5 0 3 15,-1 0-2-15,0 0 0 16,2 0 1-16,3 0-1 16,-5 0 0-16,-1 0 0 15,-2 0 0-15,0 0 1 16,-1-3-1-16,1 3 0 16,0 0 0-16,-3 0 0 15,6 0 0-15,0 0 1 16,-3 0-1-16,0 0-1 15,0 0 1-15,0 0 1 16,0 0-1-16,0 0 0 16,0 0 0-16,-1 0 0 15,-2-2 0-15,0 1 0 0,0-1 0 16,-1 2 0-16,1-1 0 16,3 1 0-16,3 0 1 15,-1-2 1-15,1 2-2 16,0 0 1-16,4 0 0 15,-4 0-1-15,0 0 0 16,0 0 1-16,0 0-2 16,-3 0 2-16,0 0-1 15,-3 0 0-15,-4 0 1 16,4 0-2-16,-4 0 1 16,1 0 0-16,-1 0 1 15,1 0 3-15,-4 0-2 0,0 0 5 16,0 0 6-16,0 0 0 15,1 0 4-15,2 0-1 16,1 0-6-16,2 0-4 16,1 0 1-16,-4 0 3 15,7 0-5-15,0 0-2 16,2-3 0-16,-2-1 0 16,8 1-2-16,-5 1-1 15,-1 1 2-15,1 1-2 16,0 0 0-16,-3 0-2 15,0 0 4-15,-3 0-2 16,-1 0 0-16,-2 0 0 16,2 0 0-16,-2 0 0 0,3 0 1 15,-1 0-2 1,-2 0 2-16,-1 0-1 0,4 0 2 16,-4 0-2-16,4 0 0 15,-4 0 0-15,4 0 0 16,0 1-2-16,3 1 4 15,-4-2-2-15,1 0 0 16,3 0 0-16,0 0 1 16,-3 0-2-16,1 0 1 15,0 0 0-15,-1 0 0 16,-2 0 1-16,2 0-2 16,1 0 1-16,-3 0 0 0,2 0 0 15,0 0 0 1,1 0-2-16,-3 0 4 0,2 0-4 15,0 2 1 1,-1 3 2-16,-2-5-1 0,2 1 0 16,-2 1 2-16,2 1-2 15,4 0 0-15,-3 2 0 16,0-5 0-16,3 4 0 16,-4-1 0-16,1-1 0 15,-4 1 1-15,4-3-2 16,-3 0 1-16,-4 2 1 15,0-2-2-15,0 0 2 16,-3 0-1-16,0 0 0 16,0 0 0-16,0 0 3 15,0 0 0-15,0 0 1 16,0 0 0-16,0 0-2 0,0-2 1 16,0-13 3-16,-3 4 4 15,-3-7-2-15,2 1 1 16,1-1-3-16,0 0 1 15,0 3-7-15,-1 0 0 16,4 5-10-16,-3 4-28 16,3 3-81-16,-6 3-68 15</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30.9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6 203 4 0,'-3'-8'95'0,"0"2"-73"16,3 0 9-16,0 3 24 16,0 0-24-16,0 2 4 15,0-3 2-15,0 1 0 16,0 1-2-16,0-1 12 15,0 3-3-15,0-2-11 16,0 2-11-16,0 0-2 16,0 0-9-16,0 0-4 15,0 0-4-15,0 0-4 0,0 2 6 16,6 10-1-16,1 2 0 16,-1 7-1-16,4-1 1 15,-4-2-3-15,1 0-1 16,2-7-1-16,-2-4 1 15,3-1 0-15,-4-4 1 16,4-2-1-16,-1 0 5 16,1-10-3-16,3-12 0 15,0-6-2-15,-1-5 0 16,1-6-2-16,0-2-3 16,3 2-12-16,0 4-4 15,-3 9-10-15,0 12-29 0,0 5-33 16,-4 9-20-16,6 0-5 15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4:40.454"/>
    </inkml:context>
    <inkml:brush xml:id="br0">
      <inkml:brushProperty name="width" value="0.025" units="cm"/>
      <inkml:brushProperty name="height" value="0.025" units="cm"/>
      <inkml:brushProperty name="color" value="#FF0066"/>
    </inkml:brush>
  </inkml:definitions>
  <inkml:trace contextRef="#ctx0" brushRef="#br0">57 40 10570,'-32'-16'7911,"34"13"-7913,1 1-1,0 0 0,0-1 1,1 2-1,-1-1 0,0 0 1,1 1-1,-1-1 0,1 1 1,-1 0-1,1 0 0,0 0 1,6 0-1,-9 1 1,0 0 0,1 0 0,-1 0 1,0 0-1,1 0 0,-1 0 0,0 0 0,1 0 0,-1 1 0,0-1 0,1 1 1,-1-1-1,0 1 0,0-1 0,1 1 0,-1 0 0,0-1 0,0 1 0,0 0 1,0 0-1,0 0 0,0 0 0,0 0 0,0 0 0,-1 0 0,1 0 0,1 3 0,-1 0 14,0 0 0,0 1 0,-1-1-1,1 1 1,-1-1 0,0 1 0,-1 5-1,0 9 50,1-16-37,-1 0 1,0 1 0,1-1 0,-1-1-1,0 1 1,-1 0 0,1 0 0,0 0-1,-1 0 1,0-1 0,1 1 0,-1-1-1,0 1 1,0-1 0,-1 0 0,-2 3-1,-49 35 299,24-19-47,30-21-273,0 0 0,0 1 0,0-1 0,-1 0 0,1 0 0,0 0 0,0 0 0,0 1 0,0-1 0,0 0 0,0 0-1,0 0 1,0 1 0,0-1 0,0 0 0,-1 0 0,1 0 0,0 1 0,0-1 0,0 0 0,0 0 0,1 0 0,-1 1 0,0-1 0,0 0 0,0 0 0,0 0 0,0 1 0,0-1-1,0 0 1,0 0 0,0 0 0,0 1 0,0-1 0,1 0 0,-1 0 0,0 0 0,0 0 0,0 0 0,0 1 0,1-1 0,-1 0 0,0 0 0,0 0 0,0 0 0,0 0 0,1 0-1,-1 0 1,0 0 0,0 0 0,0 0 0,1 0 0,-1 1 0,0-1 0,0 0 0,0 0 0,1-1 0,-1 1 0,0 0 0,1 0 0,25 5 107,31-1 54,34-4-452,-90 0-556</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8:13.7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 7 0,'0'-5'16'16,"0"2"-1"-16,5 3 6 0,-5 0-5 16,0 0 4-16,0 0-6 15,0 0-3-15,0 0 1 16,0 0-1-16,0-2-3 16,0 0-3-16,0 1 1 15,0-1 7-15,0 2 0 16,0-1-5-16,0 1-1 15,0 0 0-15,0 0-2 16,0 0-1-16,0 0 1 16,0 0-2-16,0 0-3 15,0 0-1-15,0 0 0 16,0 0-1-16,0 0 2 16,0 1 1-16,0 6-1 15,0 6 0-15,0-5 1 16,3 2-1-16,-3 0 0 0,0-2 0 15,0 2 0-15,0-2 0 16,0 0 0-16,0-1-1 16,0-2 1-16,2-2-1 15,-2 1 1-15,0-4 0 16,0 0 0-16,0 0 0 16,0 1 0-16,0-1 0 15,0 0 0-15,0 0 1 16,3 2-2-16,-3-2 2 15,5 3-1-15,-5 0 1 0,3 1-1 16,-1-3 0 0,1-1 0-16,0 4 0 0,2-3 3 15,0 1 1-15,3-1-2 16,-3 1 0-16,5 1 0 16,-4-3 0-16,4 0 0 15,3 0 0-15,-4 0 2 16,1 0-1-16,3 0 0 15,0 0-2-15,-3-3 1 16,2 0-2-16,1-2 1 16,0 3-1-16,-3 1 1 15,3 1-1-15,-7 0 0 16,4 0-1-16,-5 0 2 16,6 0-2-16,-4 0 2 15,1 0-1-15,3 0 0 0,-1 0 0 16,3 0 0-1,-2 0 0-15,2 0 0 0,0 0 0 16,-3 0 0-16,-4-4-1 16,1 3 1-16,-1 1 1 15,1 0-2-15,-4-2 2 16,3 2-1-16,1 0 0 16,-1-2 0-16,1 2 0 15,-4-1 0-15,3 1 0 16,1 0 0-16,3-2 0 15,-4 1 0-15,0-1 0 16,4 2 0-16,-3 0 0 16,-4 0-1-16,3 0 1 15,1 0 0-15,-1 0 0 0,4 0 0 16,-7 0 1-16,7 0-1 16,-4 0 0-16,1 0-1 15,1 0 2-15,5 0-1 16,-2 0 0-16,-1 0 0 15,-2-3 0-15,-5 3 0 16,4 0 0-16,-4-2 0 16,4 2-1-16,-4 0 1 15,0 0-1-15,0 0 2 16,1 0-2-16,-1 0 1 16,0 0 0-16,0 0-1 15,0 0 2-15,1 0-2 16,-1 0 1-16,3 0 0 0,-2 0 0 15,2 0 0-15,0 0 0 16,4 0 0-16,3 0 0 16,-3 0 0-16,3 0 0 15,-4 0-1-15,-2 0 2 16,-4 0-1-16,3 0 0 16,-2 0-1-16,-4 0 2 15,3 0-2-15,-3 0 2 16,3 0-1-16,-3 0 1 15,3 0-2-15,1 0 2 16,-4 0-1-16,3 0-1 16,0 0 1-16,0 0 0 0,0 0-1 15,4 0 2-15,3 0-1 16,-1 0 0-16,1 0 2 16,0 0-3-16,-2 0 0 15,5 0 1-15,-3 0 1 16,3 2-2-16,0-2 0 15,0 1 1-15,-4 1 0 16,1-2 0-16,-4 2-1 16,-2-2 1-16,2 1-1 15,-3 1 1-15,-3-2 1 16,4 0-1-16,2 0 0 16,-3 0 0-16,4 0-1 15,-1 0 1-15,1 0 0 0,5 0 0 16,-2 0 2-1,3 0-2-15,0 0 0 0,-3 0 0 16,-1 0 0-16,1 0 0 16,-5 0 0-16,3 0 0 15,-3 0 0-15,0 0 0 16,-2 0 0-16,0 0 0 16,-1 0 0-16,1 0 1 15,5 0-2-15,-3 0 1 16,3 0 0-16,2 0 1 15,-2 0 1-15,5 0-1 16,0 0-1-16,0 0 0 16,0 0 0-16,-3 0 0 15,-1 0 1-15,1 0-1 0,-4 0 1 16,4 0-2-16,-7 0 2 16,0 0-1-16,1 0 0 15,2 0-1-15,-3 0 2 16,1 0-2-16,2 0 2 15,4 0-2-15,-4 0 3 16,1 0-2-16,2 0 0 16,1 0 0-16,0 0 2 15,3 0-2-15,-2 0-2 16,2 0 4-16,0 0-2 16,0 0 0-16,-2 0 0 15,-6 0 1-15,5 0-1 16,-4 0 0-16,1 0 1 0,3 0 0 15,-4 0-1-15,0 1 0 16,1 1 0-16,-1 0 0 16,-2-1 1-16,2-1-1 15,0 4 0-15,4-4 0 16,0 0 0-16,-4 0 0 16,4 1 0-16,3-1 1 15,0 0-1-15,3 0 0 16,-3 0 0-16,0 0 0 15,-4 0 0-15,4 0 1 0,0 2-2 16,-1 0 1 0,1-2 1-16,-2 1-1 15,2 1 0-15,-5-2 0 0,5 1-1 16,0-1 2-16,0 0-1 16,-3 0 0-16,3 0 0 15,-4 0 1-15,1 0-2 16,0 0 2-16,-1 0-1 15,1 0 0-15,-4 0 0 16,1 0 1-16,-1 0-1 16,-2 0 0-16,-1 0 0 15,0 0 0-15,0 0 0 16,0 0 0-16,-3 0 0 16,4 0 0-16,-4 0 0 15,3 0 0-15,-3 0 0 0,3 0 1 16,0 0-2-16,1 0 2 15,2 2-1-15,-1-2 1 16,0 3 0-16,3-3 0 16,0 0-1-16,-3 2 2 15,6 0-3-15,-6-1 2 16,5 3-1-16,1-1 0 16,-6-3 1-16,5 0 0 15,-4 3 0-15,1-1-1 16,-1-1 0-16,1-1 1 15,-4 4 0-15,3-4-1 16,-2 1 0-16,2-1 2 0,1 0-2 16,-4 0 0-16,0 0 0 15,0 0 1-15,4 0-1 16,-4 0 0-16,0 0 0 16,4 0 0-16,-4 0 1 15,0 0-1-15,0 0 0 16,0 0 0-16,1 0 0 15,2 0 0-15,-6 0 0 16,7 0 0-16,-1 0 0 16,0 0 0-16,1 0 0 15,3 0-1-15,-4 0 0 16,1 0 1-16,-1 0 0 16,0 0-1-16,1 0 1 0,-1 4 0 15,1-4-2 1,-4 0 2-16,2 0 0 0,-5 0 0 15,11 0-1-15,-11 0 1 16,7 0 0-16,-4 0 1 16,0 0-2-16,-1 0 2 15,6 0-1-15,-3 0 0 16,3 0 0-16,-5-4-1 16,-1 3 1-16,1 1 0 15,2-4 0-15,-2 4 0 16,2-3 0-16,-2 3 0 15,2 0 0-15,0-1 0 16,-5 1 0-16,3 0 0 16,2 0 0-16,-3 0 0 0,1 0 0 15,0 0 0-15,-3 0 0 16,3 0 0-16,-3 0 0 16,0 0 1-16,0 0-1 15,0 0 1-15,0 0 0 16,0 0 0-16,0 0 1 15,0 0 0-15,0 0 0 16,0 0 2-16,0-2-2 16,0 2 0-16,0 0-1 15,0-3-1-15,0 1 2 16,0 0-2-16,0-1 1 16,0 1 2-16,0 2 0 15,0-5 1-15,0 2-1 0,0-2 0 16,0-3 2-1,0 2 1-15,4-3-2 0,-4-2 5 16,3 1-4-16,-3 0 2 16,0 0-2-16,3-1-5 15,-3 2 0-15,3 1-1 16,-3 5-5-16,0 3-19 16,0 0-34-16,0 0-41 15</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7:50.0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64 7 35 0,'0'-1'13'16,"0"1"9"-16,0 0 5 15,0-2-4-15,0-1-1 16,0 2-2-16,0 1 1 0,0 0-1 15,0 0 4 1,0 0-5-16,0 0-4 0,0 0 1 16,0 0-3-16,0 0-2 15,-3 0-10-15,0 4 7 16,-7 9-5-16,0 6-1 16,1-1 1-16,-1 2-3 15,4-2 1-15,-1-4 1 16,4-6-2-16,0-5-2 15,3-1 1-15,0-2-3 16,0 0-2-16,0 0 3 16,9 0 5-16,8-7-2 15,2-4-1-15,0 2-1 16,4 3-1-16,3-2-1 0,-2 3-2 16,2 1 0-16,0 4-1 15,1 0 6-15,-1 0 1 16,-8 0 1-16,-2 0-1 15,-9 0 0-15,-4 0 0 16,0 0 3-16,-3 0 6 16,0 0 11-16,0 0 1 15,-10-3-18-15,-6-3-1 16,-5-4-1-16,-5 3 0 16,-3 0-1-16,-3 4-1 15,6-2 1-15,-3 4 2 16,9 1-3-16,11 0 1 15,2 0-5-15,7 0-13 0,0 0-23 16,0 0-22-16,10 0 12 16,6 0-36-16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3-02-21T14:27:49.3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30 161 0,'0'0'51'16,"0"0"-31"-16,0-2 19 16,-3-1-10-16,-1 3-11 15,4 0-9-15,0 0-5 16,0 0-3-16,0 0-2 16,0 0 2-16,0 0 0 15,0 0 0-15,0 0 1 16,0 0 1-16,0 0 3 15,13 0 1-15,0 0-1 0,3 0-1 16,9 0-4-16,1-3-2 16,6 0 1-16,4-4 0 15,1 4-3-15,2-2-17 16,-3 2-16-16,-5 1-23 16,-2 2-27-16</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30:45.7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10 288 0,'-7'4'80'0,"4"2"-70"16,3 5 18-16,0-4 17 15,10 0-16-15,12-1-17 16,8-1-4-16,5-3 7 16,1-2-9-16,-5 0-3 0,0 0-1 15,-10-7 1 1,-10-2 0-16,-8-2 8 0,-3 1 7 16,-11-1 0-16,-13 4 6 15,-7 4 6-15,0 3-1 16,0 7-7-16,5 13-6 15,10 3-12-15,10 0-6 16,6 1-44-16,13-3-51 16,25-6-73-16,14-8-137 15</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30:45.3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68 32 195 0,'-22'0'42'0,"-2"-10"-23"16,13 4-10-16,3 4 36 15,8-1-9-15,-3 1-19 16,3 2-8-16,0-1-3 0,11 0-1 15,9-1 9-15,6 1-3 16,7 1-1-16,5 0 2 16,2 0 5-16,6 0-9 15,0 0-4-15,-3 0-1 16,0 0-3-16,-5 5 1 16,-8 2-1-16,-11 0 2 15,-6 0-2-15,-7 2 3 16,-6-1 17-16,0 0 20 15,-11 6-5-15,-13 3-7 16,-17 3-2-16,-4 2-3 16,-8 2-9-16,2 1-8 15,11 0 5-15,12-3-2 0,15-3-9 16,11 2-2 0,2-5-3-16,8 1 3 0,19-3-2 15,2-4 0-15,10-4-1 16,1-4-2-16,4-2-11 15,-7 0-19-15,-1-4-19 16,-10-7-19-16,-6 0-44 16,-7 1-22-16,-6 4-29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9:55.5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3 146 79 0,'-3'-1'58'15,"3"0"-39"-15,0 0 10 16,0-4-1-16,0 1-9 16,0-1-1-16,0 0-4 15,0 0-3-15,0 1-1 16,0 0-3-16,0 2 1 0,0 1-4 16,0 0-1-1,0-2-3-15,0 0 0 0,0-2 0 16,0-1-1-16,3-2-5 15,0 0-6-15,2-3-3 16,1 1-1-16,-1 0-2 16,3 1 7-16,-3-1-1 15,1 0 1-15,-1 4 0 16,1 2 9-16,-4 2-2 16,1 2-6-16,-3 0 3 15,6 0 1-15,-1 0 3 16,1 0 4-16,-1 2-1 15,3 2 0-15,-1 1 2 16,4 1-2-16,-2-1 0 16,4-3 0-16,1-1 0 0,3 0 0 15,-2-1 0-15,1 0 0 16,1 0 0-16,-1 0-2 16,6-4-2-16,-4 1 2 15,1 1-2-15,-5 1 3 16,-1 1-4-16,-2 0 1 15,-2 0 3-15,-1 0-1 16,-1 0 3-16,2 0-1 16,-1 0 0-16,2 0 0 15,-1 0 0-15,1 1-2 16,1-1 2-16,-2 0-4 16,-2 0 4-16,4 0 0 0,0 0-1 15,0 0-4 1,-3-3 4-16,3 1-4 0,0 1 1 15,-3 0 2-15,0 1 1 16,1-1-1-16,-2 1-2 16,4 0 2-16,-5-2-7 15,1 2 3-15,-1 0 3 16,-1 0 1-16,1 0 2 16,-1 0 0-16,3 0 0 15,-3 0 0-15,4 0-2 16,-2 0-1-16,3 0 1 15,-1 0 0-15,-1 0 0 16,-3 0-3-16,1 0 5 16,-1 0 0-16,-3 0 0 15,2 0 0-15,1 0 0 0,-3 0 1 16,2 0-1-16,1 0 0 16,-1 0 0-16,5 2 6 15,-3-1-6-15,1 0 1 16,2-1 0-16,-1 0 1 15,-3 0-2-15,0 0 1 16,4 0 6-16,-3 0-6 16,-2 0 1-16,3 0-2 15,-3 0 1-15,1 0-1 16,-1 0 5-16,1 0-4 16,3 0-1-16,-3 1 1 15,4 1 0-15,2 1 5 0,-4-2-4 16,4 2-1-16,-3-2-1 15,1 2 0-15,-2 0 0 16,2-2 0-16,-1-1 0 16,-1 0 0-16,2 0 1 15,-1 0-1-15,1 0 1 16,-4 0-2-16,3 0 2 16,-5 0-1-16,1 0 0 15,0 0 0-15,-2 0 1 16,3 0-1-16,1 0 1 15,2 0 1-15,0 0-2 16,1 0 0-16,-2 0 0 16,4 0 0-16,-3 0 0 0,-3 0-1 15,1 0 1 1,-3 0 0-16,-1 0 0 0,2 0 0 16,-2 0 0-16,-2 0 0 15,3 0 0-15,-1 0 0 16,1 0 0-16,0 0 0 15,0 0-2-15,-3 0 3 16,2 0-2-16,0 0 1 16,2 0 0-16,-1 0 0 15,1 0 0-15,-1 0-1 16,5-1 1-16,-2-1 1 16,2 2-2-16,-2-1 1 0,-1 1-3 15,3-1 1-15,-3-1 1 16,1 1-1-16,-1-1-1 15,1 1-5-15,-4 0 2 16,7 0 4-16,-7-3 1 16,6 3 1-16,-2 1 0 15,-1-1 0-15,-2 0 0 16,2-1 0-16,1 2 0 16,-4 0-1-16,-2 0 1 15,3 0 1-15,-3 0-1 16,0 0 1-16,0 0 0 15,0 0-1-15,0 0 1 16,2 0 1-16,-2 0-2 0,0 0 1 16,3 0-1-1,-3 0 0-15,3 0 1 0,-3 0 0 16,0 0-2-16,3 0 2 16,-3 0-1-16,2 0 0 15,1 0-1-15,0 0 1 16,-3 0 0-16,3 0 1 15,-1 0-2-15,-2 0 1 16,3 0 1-16,-3 0-2 16,2 0 2-16,-2 0-1 15,0 0 3-15,0 3 1 16,0-1 4-16,0 4-4 16,0 1-3-16,0 0 0 15,0 0 2-15,0 1-3 0,0-1 0 16,0 2 0-16,0 3-3 15,4 0 0-15,-2 0-25 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9:52.3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31 33 0,'0'-2'21'0,"0"2"1"15,0 0 2-15,-2-2-7 16,2 2-8-16,0 0-3 15,0-1 0-15,0 1-4 16,0 0-2-16,0 0 2 16,0-2 1-16,4 1-1 15,2-2 0-15,3 2 0 16,0-2 2-16,0 2-1 16,4-2-3-16,-2 2 1 0,-2-3-1 15,3 1 0-15,-1 2 0 16,2-2 0-16,-2 3-1 15,-3 0 1-15,-3 0-1 16,0 0-1-16,1 1 3 16,-4 6-2-16,-2 1 2 15,0 2 0-15,0 1 0 16,0 0 0-16,-8 0-3 16,1-1 4-16,-4 2-4 15,2-1-3-15,5-1 3 16,1-4-6-16,3 1-14 15,0-2-15-15,0-4 17 16,7-1-5-16,7 0-13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8:20.1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18 21 0,'5'-3'199'0,"-5"-4"-154"15,0 6-34-15,0 1 15 16,0 0-2-16,0 0-15 16,0 0-6-16,0 0 1 15,0 0-3-15,2 0-2 16,7 0 4-16,4 0-1 16,4 0 0-16,4 0 0 15,0 0-3-15,1 0 2 16,-2-2-5-16,0 1-20 15,0 1-26-15,2 0-30 0,-4 0-45 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8:05.5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4 26 0,'-4'19'21'15,"-2"-5"-5"-15,1 2-2 16,1 2-1-16,2-1 1 15,2-3-4-15,-3-6-5 16,3-2 1-16,0-2-2 16,0-3 1-16,0-1 1 15,0 0-4-15,0 0-4 16,0 0 12-16,9-8-5 16,2-3-3-16,-5-2-2 0,3 2-7 15,-1 4 1-15,-1 2-10 16,-3 2 3-16,1 0 2 15,0 2 6-15,-2-2 0 16,0 3 3-16,2 0 3 16,-5 0 0-16,3 0-1 15,-3-1-1-15,0-1 12 16,0 2 6-16,0-1-4 16,0-3-12-16,-3-2 7 15,-8-1-2-15,1 2 1 16,-1-2-4-16,0 0 0 15,-1 2 0-15,-3-1-3 0,2 3-9 16,2 1-6 0,4 2-8-16,1 0-22 0,3 0-25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8:04.9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 28 0,'0'0'25'16,"0"0"-4"-16,3 0 0 15,-3 0-1-15,0 0 0 16,0 0-3-16,0 0-3 16,0 0-1-16,0 0-4 15,0 0-4-15,0 0 0 16,0 0-2-16,0 0 1 15,0 0 1-15,0 0-1 0,0 0-1 16,0 0-1-16,0 0-2 16,3 0-1-16,2 0 4 15,4 0-2-15,1 0 0 16,1 0-1-16,2 0 0 16,1 0 0-16,1 0-2 15,-1 1-14-15,-1 0-13 16,4 2-18-16,-6-1-28 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07:04:01.755"/>
    </inkml:context>
    <inkml:brush xml:id="br0">
      <inkml:brushProperty name="width" value="0.025" units="cm"/>
      <inkml:brushProperty name="height" value="0.025" units="cm"/>
      <inkml:brushProperty name="color" value="#FF0066"/>
    </inkml:brush>
  </inkml:definitions>
  <inkml:trace contextRef="#ctx0" brushRef="#br0">9 142 6854,'-4'-2'5988,"0"-5"-3157,25-11-2398,-15 14-280,-1 0-1,0-1 1,0 0-1,0 1 1,-1-2-1,6-7 1,-3 3 40,-4 6-114,0 0 0,-1 0-1,1-1 1,-1 1-1,0-1 1,0 1 0,0-1-1,0 0 1,-1 1-1,0-1 1,1-9 0,-2 13 70,4 44 508,-3-26-638,2 1 0,0 0 0,8 24 0,3-3-3768</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7:01.3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10 419 0,'-10'0'124'16,"3"0"-118"-16,3 0-4 16,4 0 8-16,0 0-13 15,0-2-67-15,0-3-66 16,4 2-81-16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7:01.0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30 53 1 0,'0'-7'252'0,"-5"-1"-214"0,-9-3-6 16,8 5 26-16,4 2-4 16,-1 2-17-16,3-1-2 15,0 3-4-15,0 0 0 16,0 0-6-16,0 0-4 15,0 0-7-15,0 0 1 16,0 0-10-16,0 0-7 16,0 0-3-16,0-2-1 15,16 1 8-15,6-2-2 16,7 1-7-16,13 0-11 16,-2 1 3-16,3 1-2 15,-3 0 5-15,-2 0 1 16,-7 0 1-16,-10 0 3 0,-7 0 1 15,-12 4 0-15,-2 3 3 16,-6 2 6-16,-18 2 5 16,-11 6 0-16,-10 0 5 15,-4 1 0-15,-1 1-3 16,13 0 5-16,10 1-10 16,7-4-3-16,11 1-2 15,3-1-2-15,6 0-3 16,0-1-7-16,2-3-9 15,11-3-2-15,4-4 9 16,2-1-17-16,2-4 4 16,1 0-3-16,-6 0-28 0,1-1-27 15,-3-5-24-15,-4 1-30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6:34.1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-1 558 199 0,'6'-13'82'16,"-6"0"-61"-16,0 2 23 16,0 3 23-16,0 4-15 15,0 1-16-15,0 1-7 16,0 0 4-16,0 2 2 15,0 0-5-15,0-1-5 0,0 1 2 16,0 0-7-16,0 0 1 16,3 0-2-16,-3 0-4 15,2 0-4-15,1 0 1 16,3 0-3-16,5 0-1 16,0 0-2-16,4 3 0 15,5 2-3-15,-2 2-1 16,1 0 0-16,0 2 0 15,0-2 0-15,-3-1 2 16,1-2 4-16,-6-2-2 16,-7-2 7-16,-1 0 7 15,1 0 5-15,0-7 1 0,-1-7-5 16,-1-4-5-16,7-7 2 16,-3-4-8-16,1-7-5 15,4-4-5-15,5-3 2 16,-2-6-2-16,7-2-9 15,7-8-41-15,7-1-67 16,16-2-94-16,17 4-82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6:21.2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17 38 0,'0'-4'23'16,"0"0"-18"-16,-4 0 8 16,4 2 0-16,-3 1-6 15,3 0 12-15,0-2 5 16,0 3-4-16,0 0-4 0,0 0-3 15,0 0-6-15,0 0-5 16,0 0-2-16,0 0-1 16,0 0 3-16,0 0 0 15,0 0 0-15,0 2-2 16,7 3 1-16,-3 3-1 16,5-1 0-16,-2 0-1 15,4 0 1-15,2-2 0 16,1-1-1-16,3-2 0 15,-1-1 1-15,-3 0 0 16,4 1 0-16,-1-1 0 16,3 1 0-16,-3-1 0 15,0 0 1-15,-3 1-1 0,2 0 0 16,-8 0 1-16,4-1-2 16,-2 2 1-16,1-2 1 15,4 2-2-15,-3 0 1 16,0-2 1-16,4-1-1 15,-4 0 0-15,3 0 0 16,-1 0 0-16,0 0 0 16,1 0 0-16,3 0 0 15,1 0 0-15,-1 0 0 16,-1 0 0-16,3 2 0 16,0-1 0-16,-2 0 1 15,1 1-1-15,-1-1 0 0,1 2 0 16,1 0 0-1,-3-3 0-15,4 2-1 0,-2 0 1 16,4-1 0-16,-3-1 0 16,2 0 0-16,1 0 1 15,0 0-2-15,-3 1 1 16,2 2 1-16,-2-1-2 16,1 1 1-16,-5 2 0 15,-1-2 0-15,2-1 0 16,1 2 0-16,-4-2 0 15,0-1 0-15,1 2 0 16,-1-2 0-16,0-1 0 16,7 0 1-16,-4 0-2 0,3 0 1 15,0 0-1 1,0 0 2-16,0 0-1 0,-1 0 0 16,2 0 0-16,2 0 0 15,-4 0 0-15,4 0 0 16,-3 0 0-16,-1 0 0 15,2 0 0-15,-2 0 0 16,4 0 0-16,0 0 0 16,-3 0 0-16,2 0 0 15,-2 0 0-15,3 0 0 16,-4 0-1-16,2 0 1 16,-1 0 0-16,-3 0 0 15,0 0 0-15,1 0 0 16,-4 0 1-16,1 0-1 0,-1 0 0 15,3 0 0 1,-2 0 0-16,2 0 0 0,-2 0 0 16,-4 0-1-16,6 0 2 15,-2-1-2-15,0-2 1 16,2-1 1-16,-3 0-1 16,1 3 0-16,-1-1 0 15,0 1 0-15,4-2 0 16,2-1 0-16,3 1 1 15,-3-1 0-15,3-1-1 16,-4 2-1-16,4 0 2 16,-3 0-1-16,0 2 1 15,0 1-1-15,2-1 0 0,-2-1 0 16,-3 1 0 0,3 1 1-16,-3-2 0 0,4 1-1 15,-1 0 0-15,2-1 0 16,1 0 0-16,-1-4 1 15,-1 3 0-15,-2-2-1 16,2 1 0-16,-5 2 1 16,1 0 0-16,-5 0-1 15,0 2-1-15,-3-1 2 16,-3 1-1-16,4-1 0 16,-7 1 0-16,4 0 0 15,-3 0 0-15,2 0 0 0,-2 0 1 16,2 0 0-1,1 0 1-15,-1 0-1 0,0 0-1 16,-1 0 0-16,3 0 0 16,-3 0 0-16,0 0 2 15,1 2-2-15,1 2 1 16,-1-1 0-16,4 1-1 16,-1-1 0-16,3-2 1 15,0 1-1-15,-4-1 1 16,2 0-1-16,4 1 0 15,-2-2 0-15,0 1 0 16,0-1 1-16,0 0-1 16,0 2 1-16,-4-2-1 15,4 0 0-15,0 0 0 16,2 0 0-16,-2 1 1 0,0-1-2 16,0 0 2-16,0 0-1 15,2 0 0-15,-2 0 0 16,0 0 0-16,-3 0 1 15,3 0-1-15,2 0 0 16,2 0 0-16,-2 0 0 16,3 0 0-16,-1 0 0 15,2 0 0-15,-1 0 0 16,4 0 0-16,-5 0 0 16,1 0 0-16,1 0 2 15,-1 1-2-15,-3 1 0 16,4 0 0-16,-1 3 0 0,0-4 0 15,1-1 0-15,1 0 0 16,4 0 0-16,-2 0 0 16,-2 0 0-16,4 0 0 15,-3 0 0-15,-3-1 1 16,6-2-1-16,-4 1 0 16,1 2 0-16,-3-1 0 15,1 1 1-15,-1 0-2 16,0 0 2-16,1-1-2 15,-1 1 2-15,3-2-1 16,-1 0 0-16,2-1 0 16,2-1 0-16,-4 2 0 15,1 0 0-15,-1-1 0 0,-3 3 0 16,1-2 0 0,0 2 1-16,1 0 1 0,-2 0-2 15,1 0 0-15,4 0 1 16,-5-1-2-16,5 1 2 15,-2 0-2-15,2 0 1 16,-1-1 1-16,-1 1-1 16,4 0 0-16,-2 0 0 15,4-2 0-15,-4 1 1 16,0-2-1-16,2 2-1 16,0 1 2-16,-2-1-1 15,0 1 0-15,-1 0 0 0,-1-2-1 16,-2 2 2-16,1 0-1 15,-1 0 0-15,-3 0 0 16,4 0-1-16,-3 0 1 16,-1 0 0-16,0 0 1 15,-2 0-1-15,3 0 0 16,-1 0 0-16,-2 0 0 16,2 0 0-16,1 0 0 15,0 0 0-15,2 0 0 16,-2 0 0-16,-1 0 0 15,3 0 0-15,-2 0 0 16,0 0 0-16,-1 0 0 16,0 0 0-16,1 0 0 15,-1 0 0-15,0 0 0 16,4 0 0-16,-1 0 0 0,-2 0 0 16,3 0 0-16,1 0 0 15,4 0 0-15,0 0-1 16,-1 0 2-16,-2 0-1 15,-2 0 0-15,1 0 0 16,1 0 0-16,0 0 0 16,2 0 0-16,1 0 0 15,-3 0 0-15,6 0 0 16,-4 0-1-16,1 0 2 16,-3 0-2-16,3 0 1 15,-4 0 0-15,2 0 0 16,-2 0 0-16,1 0 1 0,-1 0-1 15,2 2 0-15,-1-1 0 16,0-1 0-16,0 1 0 16,3-1 0-16,-4 0 0 15,6 0 0-15,-2 0 0 16,0 0 0-16,0 0 0 16,-4 0 0-16,2 0 0 15,-2 0 0-15,-1 0 0 16,-4 0 0-16,3 2 0 15,1-1 0-15,-4 2 0 16,1-3 0-16,-1 1 1 16,7 0-2-16,-7 1 2 15,3-2-1-15,-3 0 0 0,7 0 0 16,-7 0 1 0,3 0-2-16,1 0 2 0,-2 0-2 15,-1 0 1-15,-1 0 0 16,1 0 0-16,-1 0 0 15,1 1 0-15,-4-1 1 16,5 2-1-16,-4-1 0 16,-4 0-1-16,4-1 2 15,-3 2-2-15,0-1 2 16,3 0-2-16,0 1 2 16,2-2-1-16,2 0 0 15,-2 0 1-15,0 0-2 0,3 0 2 16,-3 0-2-1,4 0 1-15,-1 0 0 0,0 0 0 16,-3 0 0-16,4 0 0 16,-1 0 0-16,-2 0 0 15,3 1 0-15,-4 1 0 16,5 0 0-16,-1 0 0 16,-1-1 0-16,3 2 0 15,-3-2 0-15,4 1 0 16,-2-2 1-16,4 0-2 15,4 0 1-15,-1 0 1 16,-1 0-1-16,4 0-1 16,-1 0 2-16,-3 0-2 0,5 0 2 15,-5 0-2 1,4 0 1-16,-1 0 0 0,0 0 0 16,0 0 0-16,-3 0 1 15,4 0-2-15,-4 0 2 16,3 0-2-16,0 0 1 15,1 0 1-15,-4 0-1 16,3 0 0-16,-3 0 0 16,0 0 0-16,3 0 0 15,0 0-1-15,1 0 1 16,-2 0 0-16,1-2 0 16,-3 1 0-16,1-1 0 15,-6 2 0-15,3 0 0 16,-4 0 0-16,2 0 0 0,-2 0 0 15,-1 0 1-15,-4 0-2 16,5 0 2-16,-1 0-2 16,-3 0 2-16,2 0-2 15,1 0 2-15,-2 0-2 16,-1 0 1-16,-1 0 0 16,0 0 0-16,2 0 1 15,-5 0-1-15,4 0-1 16,-3 0 1-16,3 0 1 15,-1 0-1-15,0 0 0 16,1 0 0-16,2 0 0 16,1 0 0-16,-2 0 0 15,1 0 0-15,1 0 1 0,-1 0-1 16,1-1 1 0,-1 1 0-16,-1-1-1 0,-1-1 0 15,3 2 0-15,-1 0 1 16,-1-1 0-16,5 0 0 15,2-2 1-15,-4 0-1 16,4 0 0-16,5 1-1 16,-6-1 1-16,1 0-1 15,5 2 1-15,-5-1-2 16,0 1 2-16,0 1-1 16,0 0 1-16,-4 0-1 15,4 0 0-15,-1 0 0 16,-2 1 1-16,3 1-1 0,-3-1 0 15,3 2 0-15,-4 0 0 16,4-2 0-16,-3 0 0 16,2-1 0-16,1 2 0 15,0-2 1-15,0 0-1 16,0 0 0-16,-2 0 2 16,2 1 0-16,2-1 0 15,-2 1 4-15,0-1-1 16,2 0-2-16,-2 0 0 15,-1 0-1-15,-2 0-2 16,3 0 0-16,-4 0 1 16,4 0-1-16,3 0 1 15,-1 0-1-15,-2 0 1 16,0 0-1-16,0 0 0 0,2 0 1 16,-2 0 1-16,-2 0-1 15,0 0 1-15,-1 0-1 16,-1 0 1-16,-1 3-1 15,-1 0-1-15,0-2 1 16,1 2-1-16,-1-2 0 16,0 1 2-16,3-2-2 15,-3 0 0-15,3 0 2 16,-3 0-1-16,1 0 1 16,-1 0-2-16,-3 1 0 15,-2 1 0-15,0-1 0 16,5-1 0-16,1 0 0 0,-1 1 0 15,-1 1 1-15,-1-2-2 16,3 0 1-16,-1 0 1 16,-1 1-2-16,2-1 2 15,-3 0-1-15,2 1-1 16,1 1 2-16,-4-1-1 16,3 1 0-16,0-1 0 15,1-1 0-15,4 0 0 16,-2 0 0-16,3 0 0 15,-1 0 0-15,4 0 0 16,-3 0 0-16,2 0 0 16,3 0 0-16,-3 0 0 15,0 0 0-15,1 0 0 0,-4 0 0 16,4 0 0 0,-3 0 0-16,4 0 0 0,-1 0-1 15,1 0 2-15,2 0-2 16,-1 0 1-16,2 0 0 15,1 0 0-15,0 0 0 16,2 0 0-16,-2 0 0 16,2 0 0-16,1 0 0 15,0 0 0-15,-1 0 0 16,0-1 0-16,-1-1 0 16,0-1 0-16,0 3 0 15,-5 0-1-15,1 0 1 0,4 0-1 16,-5 0-1-1,3 0 1-15,-3 0-1 0,1 0 2 16,-3 0 0-16,0 0-1 16,5 0 1-16,-1 0 1 15,-1-1-1-15,0 1 0 16,-3 0-1-16,0 0 2 16,1 0-2-16,-1 0 1 15,-2 0 1-15,2 0-1 16,0 0-1-16,1 0 1 15,-3 0 0-15,2 0 0 16,-2 0 0-16,0 0 1 16,-2-1-1-16,2-1-1 15,-2 1 2-15,-2 1-1 16,1 0-1-16,-3 0 1 0,1 0 1 16,-1 0-2-16,0 0 1 15,3 0 0-15,-3 0 0 16,3 0 0-16,0 0 0 15,-2 0 0-15,-2 0 0 16,2 0 0-16,-1 0 0 16,0 0 0-16,3 0 0 15,-3 1 0-15,1 1 0 16,1-1 0-16,4-1 0 16,0 0 1-16,0 0-1 15,-1 0 0-15,1 0 2 16,-3 0-2-16,3 0 0 0,-4 0 0 15,4 0 0-15,-6 0-2 16,3 0 4-16,-1 0-4 16,2 1 4-16,-1 2-2 15,0-1 0-15,0-1-2 16,3 0 4-16,-4 2-2 16,1-2 0-16,3-1 0 15,-1 2 0-15,-2-1 0 16,3 1 0-16,0-2 0 15,-4 0 0-15,4 0 0 16,-2 0 0-16,0 0 1 16,2 0-1-16,3 0 0 15,-4 0 1-15,4 0-1 0,-1 0-1 16,0 0 2-16,1 0-1 16,-4 0 0-16,6 0 0 15,-3 0 0-15,4 0 0 16,-1 0 1-16,2 0-2 15,2 0 2-15,-2 0-2 16,6 0 2-16,-2 0-1 16,2 0 0-16,0 0 0 15,1 0 0-15,-1 0-1 16,2 0 1-16,1 0 0 16,0 0 1-16,-1 0 0 15,5 0 0-15,-5 0-1 0,4 0 0 16,-6 0 0-16,2 0 1 15,-1-2-1-15,1-1-1 16,-1 2 2-16,-1-2-1 16,0 3 0-16,3-1 0 15,-3 0-1-15,-2 1 2 16,2 0-1-16,-5 0-1 16,2 0 1-16,-2 0 1 15,2 0-2-15,3 0 1 16,-2 0 0-16,0 0 0 15,-4 0 0-15,4 0 0 16,-4 0 0-16,1 2 0 16,-1 0 0-16,-1-1 0 0,4 0 0 15,-2 1 0 1,-1-1 0-16,4-1 0 0,-2 2 0 16,-2-2 0-16,1 1 0 15,2-1 0-15,-2 2 0 16,-1-1 0-16,2 0 0 15,-2-1 0-15,-3 0 0 16,7 0 0-16,0 0 0 16,-4 0 0-16,4 0 0 15,0 0 0-15,-4-1 0 16,6-3 0-16,-2 1 0 16,2 0 0-16,-2 0 0 15,2 1 0-15,-1 2 0 16,5 0 0-16,-1 0 0 0,-1-2 0 15,1-1 0-15,3 2 0 16,2-3 0-16,6 4 1 16,-3-4-1-16,5 1 0 15,3-1 0-15,-5 0 0 16,0 1 1-16,-1 0-2 16,-2 3 2-16,1 0-1 15,-1 0 0-15,-1 0 0 16,1 0 0-16,0 0-1 15,3 0 2-15,-3 0-2 16,2 0 2-16,1 0 0 16,-3 0-1-16,-6 0 0 15,2-1-1-15,-2 0 2 0,-3-1-1 16,5 1 0-16,-2-2 0 16,-3 2 0-16,5-2 0 15,-7 0 0-15,0 2 0 16,3 0 0-16,-1-1 1 15,7 1-2-15,-4-2 1 16,0 2 0-16,-2-1 1 16,3 1 0-16,-5-1 0 15,-1 2 0-15,0 0-1 16,0 0 1-16,0 0 0 16,-1 0-1-16,2 0 0 15,-1 0 1-15,-2 0-1 0,-3 0 1 16,2 0 0-16,-2 0 0 15,-3 3 0-15,0 1 0 16,0 1-1-16,-2 0 0 16,-5-1 0-16,5 0 0 15,-3 0 1-15,-1-1-2 16,1 1 2-16,0-1-1 16,3 0 0-16,1-1 0 15,1 1 3-15,6-3-1 16,0 0 3-16,2 0-2 15,2 0 1-15,-1 0-1 16,1 0-1-16,6 0 0 16,-2 0-2-16,-1 2 0 0,6-1 0 15,5 4 0 1,7 0 0-16,4 0-1 0,3 2 0 16,2 1-6-16,6 2-29 15,3 1-56-15,2 2-103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6:12.9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67 40 53 0,'-68'56'38'16,"68"-59"-30"-16,0 1 3 0,0 1-3 16,0 0-7-16,0-2 0 15,0 3 5-15,0 0 0 16,2-1 5-16,4 1 0 15,-1 0-6-15,4-2 1 16,-1 2 1-16,-3 0-4 16,3 0 0-16,3 0 0 15,-6 0-1-15,6 0 0 16,0 0 2-16,-2-1 0 16,2 1-2-16,-4-2 1 15,1 2-2-15,-3-1-1 16,4 1 2-16,-7 0 4 15,7 0-2-15,-7 0-1 0,4 0 1 16,-1-1-3-16,6 1 0 16,-3-2 0-16,0 0 1 15,-2 0-2-15,1 2 0 16,4-1 0-16,-5-1 0 16,-1 1 0-16,6 0 0 15,-5-1 1-15,-1 1-2 16,3-1 2-16,-3 1-1 15,1 1 0-15,2 0 0 16,-2 0 0-16,1-1 0 16,-3 1 0-16,3 0 1 15,1 0-1-15,3 0-1 16,-2 0 1-16,4 0 0 0,-2 0 1 16,2 0-1-16,1 0 0 15,-1 0 0-15,3 0 0 16,1 0 0-16,-1 0 0 15,0 0 0-15,1 0 0 16,-6 0 0-16,-1 0-1 16,-2 0 1-16,5 0 1 15,-4 0-1-15,2 1 0 16,-1 0 0-16,-1 2 0 16,2-1 0-16,-4-2 0 15,2 1 0-15,-1 0 0 16,2-1 0-16,1 2 0 0,-3-1 0 15,3-1 0 1,-2 0 0-16,-2 0 0 0,2 2 0 16,-5-2 0-16,3 0 0 15,3 0 0-15,1 0 0 16,0 0 0-16,-3 0 0 16,3 0 0-16,-3 0 0 15,3 0 0-15,0 0 0 16,2 0 0-16,-2 0 0 15,0 0 0-15,-1 0 0 16,1 0 0-16,0 0 0 16,0 0 0-16,0 0 0 0,0 0 0 15,-3 0 0 1,-1 0 0-16,4 0 0 0,-2 1 0 16,-1 2 0-16,3-1 0 15,-1 0 0-15,1-1 0 16,0 1 0-16,0-2-1 15,0 0 1-15,0 0 0 16,0 0 0-16,-3 0 0 16,2 0-1-16,-2 1 1 15,1-1 0-15,-2 1 0 16,2-1 0-16,-1 0 0 16,3 0 0-16,-4 0 0 15,2 0 0-15,2 0 0 16,0 0 0-16,2-1 0 15,-2 0 0-15,2-2 0 0,1 3 0 16,-3-2 0-16,0 0 0 16,0-1 0-16,-1 2 0 15,1-1 0-15,3 2 0 16,-3 0 0-16,0 0 0 16,4 0 0-16,-1 0 0 15,-1 0 0-15,1 0 0 16,0 0 0-16,-4 0 0 15,4 0 0-15,0 0 0 16,-7 0 0-16,4 2 0 16,-2-1 0-16,-1-1 0 15,-1 0 0-15,-1 0 0 0,-1 0 0 16,4 0 0-16,2 0 0 16,0 0 0-16,2 0-1 15,-5 0 1-15,2 0-1 16,-1 0 2-16,4 0 0 15,-2 0-1-15,2-1 0 16,-2 1 0-16,0 0 0 16,-2 0-2-16,-4 0 3 15,1 0-1-15,5 0 0 16,-4 0 1-16,4 0-1 16,0 1 0-16,-3 0 0 15,6 2 0-15,-1-2 0 16,3-1 0-16,1 0 0 15,-4 0 0-15,3 0 0 16,1 0 0-16,-7 0 0 0,4 0 0 16,-4 0 0-16,5 0 0 15,-4 0 0-15,-2 0 0 16,2 0 0-16,0 2 0 16,0-2 0-16,0 0 0 15,0 0 0-15,0 0 0 16,0 0 0-16,-4 0 0 15,2 0 0-15,-1 0 0 16,3 0 0-16,-4 1 0 16,4-1 0-16,0 0 0 15,0 0 0-15,2 0 0 16,1 0 0-16,-1 0 0 0,-2 0 0 16,2 0 0-16,-2 0 0 15,0 0 1-15,0 0-1 16,0 0 0-16,3 0 0 15,-1 0 0-15,4-1 0 16,-1-5 1-16,-3 2-1 16,4 0 0-16,-1-2 0 15,-3 5-1-15,1-3 2 16,-1 2-2-16,-2 1 1 16,-3 0 0-16,1 1 0 15,-4 0 0-15,0 0 0 16,1 0 0-16,-4 0 0 15,4 0 0-15,-3 0 0 0,2 0 0 16,3 0 0-16,1 0 1 16,1 0-1-16,-2 0 0 15,3-1 0-15,-3 1 0 16,0-2 0-16,2 2 0 16,1-1 0-16,-2-2 0 15,2 2 0-15,-3-2 0 16,2 1 0-16,1 2 0 15,-3-1 0-15,3 0 0 16,0-1 0-16,0 2 0 16,-3 0 0-16,3 0-1 15,-1 0 2-15,-1 0-2 0,2 0 2 16,0 0-2-16,0-1 2 16,-4 1-1-16,2-2-1 15,-1 2 2-15,-1 0-2 16,-1 0 1-16,2 0 0 15,0 0 1-15,-2 0-2 16,-1 0 1-16,1 0 0 16,-1 0 0-16,-5 0 0 15,9 0-1-15,-7 0 1 16,7 0 1-16,-5 2-1 16,1-2 0-16,1 1 0 15,-3-1 0-15,-1 2 0 16,4-2 0-16,-1 0 1 0,-2 1-1 15,3-1-1 1,-2 0 2-16,5 0-2 0,-3 0 2 16,1 0-1-16,2 0 0 15,-7 0 0-15,4 0-1 16,-3 0 1-16,2 0 1 16,3 1-1-16,-3 2 0 15,1 0 0-15,1 0 0 16,-1 0 0-16,3-2 0 15,-2 0 0-15,4 2 0 16,0-2 1-16,0-1-1 16,0 2 1-16,2-2 0 15,-2 1-1-15,0-1 0 16,3 0 3-16,1 1-3 0,2-1 0 16,-1 2 0-16,4-2 0 15,0 0 0-15,2 0 0 16,-2 0 0-16,4 1 0 15,-2 1 0-15,-2 0 0 16,2 0 1-16,3-1-2 16,-1-1 1-16,-2 0 1 15,2 0-1-15,0 0 0 16,1 0 0-16,-1 0 0 16,0 0 0-16,1 0 0 15,-4 0 1-15,1 0-1 16,-2 0 0-16,0 0 0 15,-3 0 0-15,2 0 0 0,0 0 0 16,-3 0 0-16,1 0 0 16,-6 0 0-16,5 0 0 15,-5 0 0-15,-1 0 0 16,-2 0 0-16,3 0 0 16,-3 0 0-16,3 0 0 15,-2 0 0-15,-2 0 0 16,1 0 0-16,1 0 0 15,-2 0 0-15,2 0 0 16,2 0 0-16,-4 0 0 16,1-3 0-16,3 3 0 15,3-1 0-15,-1 0 0 0,-2 1 0 16,2-3 0-16,1 1 0 16,3 1 0-16,-1 0 0 15,1-1 0-15,-2-1 0 16,1 3 0-16,1-1 1 15,-3 1-1-15,1 0 0 16,-1 0 0-16,3 0 0 16,-4 0 0-16,-2 0 0 15,0 0 0-15,-4 0 0 16,7 0 0-16,-1 0 1 16,2 0-2-16,-2 0 1 15,0 0 0-15,1 0 0 16,-3 0 0-16,2 0 0 0,-2 0 0 15,2 0 0 1,1 0 0-16,-3 0 1 0,2 0-2 16,-2 0 1-16,2 0 0 15,-4 0 0-15,2 0 0 16,0 0 1-16,0 0-2 16,-1 0 2-16,0 0-2 15,1 0 1-15,0 0 1 16,2 0-2-16,2-1 2 15,-2 0-1-15,3-1 0 16,-2 1 0-16,3-1 0 16,-4 1-1-16,0 0 1 15,3 1 0-15,0 0 1 16,1 0-1-16,1 0 0 0,-1 0 0 16,1 0 0-16,2 0 1 15,-1-2-1-15,2 1-1 16,-2-1 2-16,3 1-1 15,0 0 0-15,-4-1 0 16,4-1 0-16,-2 3 0 16,-5-1 0-16,1 1 0 15,4 0 0-15,-5 0 0 16,-1-1 0-16,5 1 0 16,-5 0 0-16,-1-2 0 15,3 2 1-15,-2 0-1 16,0 0 1-16,-1 0-1 15,0-1 0-15,1 1 0 0,-1 0 0 16,0 0 0-16,-2 0 0 16,3 0 0-16,-3 0 0 15,0 0 0-15,0 0 0 16,2 0 0-16,-2 0 0 16,2 0 0-16,1 0 0 15,0 0 0-15,-4 0 0 16,7 0 0-16,-4 0 0 15,3 0 0-15,-3 0 0 16,2 0 0-16,1 0 1 16,-3 0-1-16,1 0 0 15,-1 0 0-15,-2 0-1 0,2 0 1 16,1 0 0-16,-4 0 0 16,5 1 0-16,-5 1 1 15,1-1-1-15,2 2 0 16,-4-2-1-16,2 1 2 15,-1 0-2-15,-1-2 2 16,-4 3-1-16,3-1 0 16,3-1 0-16,0 0 0 15,-1 1 0-15,1-2 0 16,0 1 0-16,2-1-1 16,2 0 2-16,-2 0-1 15,-2 0 0-15,2 2 0 16,1-2 0-16,2 1 1 0,-3 0-1 15,4-1 0 1,-4 1 0-16,3-1 0 0,1 0 1 16,-4 0-1-16,3 0 0 15,-2 2 1-15,1-2 0 16,2 1-1-16,-1 1 1 16,1-2-2-16,-1 0 2 15,-3 0-1-15,1 0 0 16,3 1 0-16,-4-1 0 15,3 0 0-15,3 0 0 16,-3 0 0-16,4 0 0 16,-5 0 0-16,4 0 0 15,0 0 0-15,-3 0 0 16,1 0 0-16,-1 0 0 0,-1 0 0 16,5 0 0-16,-4 0 0 15,1 0 1-15,-2 0-1 16,1 0 0-16,1 0 0 15,-1 0 1-15,1 0-1 16,1 0 0-16,-4 0 1 16,3 0-1-16,-2 0 1 15,1 0 0-15,1 0-1 16,-1 0 1-16,4 0 0 16,-5 0 0-16,-1 0 0 15,5 0 0-15,-3 0 0 16,0 0-1-16,1 0 1 15,-1 0 0-15,3 0 0 0,-1 0 0 16,-1 0 0-16,-1 0 1 16,3 0-2-16,-5 0 2 15,2 0-2-15,3 0 0 16,-6 0 0-16,3 1 0 16,0 1 0-16,1-1 0 15,1-1 1-15,-1 2-1 16,-1-1 0-16,3-1 0 15,-3 0 0-15,0 1 0 16,3 1 0-16,-5-1 0 16,2-1 1-16,3 2-1 15,-3-2 1-15,3 0-2 0,1 1 2 16,-4-1-1-16,3 0 0 16,2 1 0-16,-2-1 0 15,3 0 1-15,-4 0-2 16,2 0 2-16,-5 2-2 15,5-1 2-15,-7 0 0 16,7 1 0-16,-2-1 1 16,1 2-1-16,3-2-1 15,-4 1 2-15,4-2-2 16,3 0 1-16,-4 0-2 16,1 0 2-16,-1 0-1 15,3 0 0-15,-2 0 0 16,0 0 0-16,0 0 1 0,-4 0-1 15,4 0 0 1,0 0 0-16,-3 0 0 0,2 0 1 16,1 0-2-16,0 0 2 15,0 0 0-15,2-3-1 16,0 2 2-16,-2-1 1 16,2 1-2-16,1 1-1 15,-1-3 2-15,0 0-3 16,1 1 2-16,-1 0-1 15,0-2 0-15,0 1 1 16,1 0-1-16,-1 2 1 16,3-2-1-16,-3 0 0 15,4 1 0-15,-4 1 1 16,3-1 0-16,-3-1-1 0,1 1 0 16,-1-3 0-16,0 4 0 15,3-2 1-15,-8 0-1 16,3 1 0-16,-4 2 0 15,-1-2 0-15,-1 1 0 16,4 1 0-16,-5 0 0 16,5 0 1-16,-4 0-1 15,0 0 0-15,-3 0 0 16,4 0 0-16,-1 0 0 16,-3 0 1-16,4 0-1 15,-1 0 0-15,0 0-1 16,1 0 1-16,-4 0 1 15,3 0-1-15,-3 0 0 0,4 0 0 16,-3 0 0-16,-1 0 0 16,0 0 0-16,1 0 1 15,-1 0-1-15,-2 0 0 16,2 1 2-16,1-1-2 16,-3 2 0-16,2-2 0 15,-2 0 0-15,2 1 0 16,-2 0 0-16,0 1 0 15,0-1 0-15,-2 1 0 16,2-1 0-16,-4 0 0 16,1-1 0-16,1 2 0 15,-2-1 0-15,-1 1 1 0,5-1-2 16,-2 0 1-16,0 1 1 16,2-2-1-16,-2 1 1 15,-1 1-1-15,0-2 1 16,3 1 0-16,-3 0-1 15,3 0 0-15,-3 1 1 16,2-1-1-16,5 1 1 16,-2-1 0-16,0-1-1 15,-2 0 0-15,5 1 0 16,0 1 1-16,1-2-1 16,-1 1 1-16,1 1-1 15,1 0 1-15,-2 0-1 16,6-1 0-16,-3 1 0 0,3-2 0 15,-4 1 1 1,2-1-1-16,2 1 1 0,2 1-1 16,-3-2 0-16,3 2 0 15,-2 0 0-15,0-1 0 16,-1 2 0-16,4 0 0 16,-1-1 0-16,0 1 0 15,1 0 1-15,-1-2-2 16,0 2 2-16,3-2-1 15,-3 1-1-15,-2-1 2 16,5 1-1-16,-2-1 0 16,2 0 0-16,0 1 0 15,3-1 0-15,-1-1 0 16,1 0 0-16,2 0 0 0,-1 0 0 16,0 0 0-16,2 0 0 15,0 0 0-15,-4 0 1 16,1 0-1-16,-3 0 0 15,4 0-1-15,-2 0 1 16,1 0 0-16,-3 0 1 16,2 0-1-16,1 0 1 15,-3 0-1-15,6-3-1 16,-4 2 2-16,1 0 0 16,2-1 2-16,3-1-2 15,0 3-1-15,1-2 1 16,1-2-1-16,2-1 0 15,1 0 0-15,0 1 0 0,4-2 0 16,5 1 0-16,-3-1 0 16,3 2 0-16,-3 0 0 15,2 1 0-15,-2 1 0 16,3-3 0-16,2 1 0 16,0 1 0-16,9 2-1 15,-6-2 2-15,3 0-2 16,-3 1-1-16,3 2 1 15,0-3 1-15,-1 3-1 16,-1-1 0-16,2 1 2 16,-4 0-1-16,2 0 0 15,-2 0 0-15,-4 0-1 0,0 0 2 16,3 0-1-16,-7 0-1 16,5 0 2-16,1 0-2 15,0 0 1-15,6 0 1 16,-4 1-2-16,4 0 2 15,3-1-1-15,2 0 0 16,3 0-1-16,2 0 1 16,4 0 1-16,2 0-1 15,6 0-1-15,-4 0 2 16,6 0-1-16,1 0 2 16,-1 0 1-16,3 0 3 15,0 0-2-15,2 0 4 16,9 0 0-16,0 0 0 0,7 0 3 15,6 0-4 1,6 0 5-16,10 0-2 0,11-2 6 16,8-1-6-16,6 0 2 15,8 0-1-15,6 0-4 16,10 1-4-16,14-1-2 16,18 3 1-16,11-3-4 15,1 1-2-15,1-3-40 16,-2 3-42-16,-2 2-80 15</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22-09-26T09:26:06.7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42 4 44 0,'-9'-2'18'16,"1"0"-16"-16,0 2-2 16,6 0-4-16,-4 0-1 15,1 2 2-15,5 0-2 16,-4 1-14-16</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Aufgaben Vorlage2.dotx</Template>
  <TotalTime>0</TotalTime>
  <Pages>6</Pages>
  <Words>735</Words>
  <Characters>4634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Muster02</dc:creator>
  <cp:lastModifiedBy>Thomas Krause</cp:lastModifiedBy>
  <cp:revision>18</cp:revision>
  <dcterms:created xsi:type="dcterms:W3CDTF">2023-10-05T06:19:00Z</dcterms:created>
  <dcterms:modified xsi:type="dcterms:W3CDTF">2024-05-07T09:56:00Z</dcterms:modified>
</cp:coreProperties>
</file>